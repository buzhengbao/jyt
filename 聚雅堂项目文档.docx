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40AF4" w14:textId="77777777" w:rsidR="00DA03CF" w:rsidRDefault="00DA03CF">
      <w:pPr>
        <w:tabs>
          <w:tab w:val="left" w:pos="460"/>
        </w:tabs>
        <w:jc w:val="center"/>
        <w:rPr>
          <w:b/>
          <w:bCs/>
          <w:sz w:val="36"/>
        </w:rPr>
      </w:pPr>
      <w:bookmarkStart w:id="0" w:name="_Toc8028251"/>
      <w:r>
        <w:rPr>
          <w:rFonts w:hint="eastAsia"/>
          <w:b/>
          <w:bCs/>
          <w:sz w:val="36"/>
        </w:rPr>
        <w:t xml:space="preserve"> </w:t>
      </w:r>
    </w:p>
    <w:p w14:paraId="21A50A4F" w14:textId="77777777" w:rsidR="00DA03CF" w:rsidRDefault="00DA03CF">
      <w:pPr>
        <w:jc w:val="center"/>
        <w:rPr>
          <w:b/>
          <w:bCs/>
          <w:sz w:val="36"/>
        </w:rPr>
      </w:pPr>
    </w:p>
    <w:p w14:paraId="5389401B" w14:textId="77777777" w:rsidR="00DA03CF" w:rsidRDefault="00DA03CF">
      <w:pPr>
        <w:jc w:val="center"/>
        <w:rPr>
          <w:b/>
          <w:bCs/>
          <w:sz w:val="36"/>
        </w:rPr>
      </w:pPr>
    </w:p>
    <w:p w14:paraId="536D299E" w14:textId="77777777" w:rsidR="00DA03CF" w:rsidRDefault="00DA03CF">
      <w:pPr>
        <w:jc w:val="center"/>
        <w:rPr>
          <w:b/>
          <w:bCs/>
          <w:sz w:val="36"/>
        </w:rPr>
      </w:pPr>
    </w:p>
    <w:p w14:paraId="1DE27C20" w14:textId="77777777" w:rsidR="00DA03CF" w:rsidRDefault="00DA03CF">
      <w:pPr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>黑龙江东方学院</w:t>
      </w:r>
    </w:p>
    <w:p w14:paraId="14C0966B" w14:textId="77777777" w:rsidR="00DA03CF" w:rsidRDefault="00DA03CF">
      <w:pPr>
        <w:jc w:val="center"/>
        <w:rPr>
          <w:rFonts w:eastAsia="黑体"/>
          <w:b/>
          <w:sz w:val="44"/>
          <w:szCs w:val="44"/>
        </w:rPr>
      </w:pPr>
    </w:p>
    <w:p w14:paraId="3B574297" w14:textId="77777777" w:rsidR="00DA03CF" w:rsidRDefault="00DA03CF">
      <w:pPr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>大作业</w:t>
      </w:r>
    </w:p>
    <w:p w14:paraId="1DA26BC8" w14:textId="77777777" w:rsidR="00DA03CF" w:rsidRDefault="00DA03CF">
      <w:pPr>
        <w:jc w:val="center"/>
        <w:rPr>
          <w:rFonts w:ascii="黑体" w:eastAsia="黑体" w:hAnsi="黑体"/>
          <w:b/>
          <w:bCs/>
          <w:sz w:val="44"/>
          <w:szCs w:val="44"/>
        </w:rPr>
      </w:pPr>
    </w:p>
    <w:p w14:paraId="7B0D91B9" w14:textId="77777777" w:rsidR="00DA03CF" w:rsidRDefault="00DA03CF">
      <w:pPr>
        <w:jc w:val="center"/>
        <w:rPr>
          <w:b/>
          <w:bCs/>
          <w:sz w:val="52"/>
        </w:rPr>
      </w:pPr>
    </w:p>
    <w:p w14:paraId="529C5DA4" w14:textId="77777777" w:rsidR="00DA03CF" w:rsidRDefault="00DA03CF">
      <w:pPr>
        <w:jc w:val="center"/>
        <w:rPr>
          <w:b/>
          <w:bCs/>
          <w:sz w:val="44"/>
        </w:rPr>
      </w:pPr>
      <w:r>
        <w:rPr>
          <w:rFonts w:eastAsia="黑体" w:hint="eastAsia"/>
          <w:sz w:val="36"/>
          <w:szCs w:val="36"/>
        </w:rPr>
        <w:t>题目：项目题目描述说明</w:t>
      </w:r>
      <w:r>
        <w:rPr>
          <w:b/>
          <w:bCs/>
          <w:sz w:val="44"/>
        </w:rPr>
        <w:t xml:space="preserve"> </w:t>
      </w:r>
    </w:p>
    <w:p w14:paraId="53C14B19" w14:textId="77777777" w:rsidR="00DA03CF" w:rsidRDefault="00DA03CF">
      <w:pPr>
        <w:jc w:val="center"/>
        <w:rPr>
          <w:b/>
          <w:bCs/>
          <w:sz w:val="10"/>
          <w:szCs w:val="10"/>
        </w:rPr>
      </w:pPr>
    </w:p>
    <w:p w14:paraId="396AD4DA" w14:textId="77777777" w:rsidR="00DA03CF" w:rsidRDefault="00DA03CF">
      <w:pPr>
        <w:jc w:val="center"/>
        <w:rPr>
          <w:b/>
          <w:bCs/>
          <w:sz w:val="44"/>
        </w:rPr>
      </w:pPr>
    </w:p>
    <w:p w14:paraId="52746FB5" w14:textId="77777777" w:rsidR="00DA03CF" w:rsidRDefault="00DA03CF">
      <w:pPr>
        <w:jc w:val="center"/>
        <w:rPr>
          <w:b/>
          <w:bCs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25"/>
        <w:gridCol w:w="3795"/>
      </w:tblGrid>
      <w:tr w:rsidR="00966EF6" w14:paraId="11DE737A" w14:textId="77777777">
        <w:trPr>
          <w:trHeight w:val="468"/>
          <w:jc w:val="center"/>
        </w:trPr>
        <w:tc>
          <w:tcPr>
            <w:tcW w:w="1725" w:type="dxa"/>
            <w:vAlign w:val="center"/>
          </w:tcPr>
          <w:p w14:paraId="57EE5BA7" w14:textId="77777777" w:rsidR="00DA03CF" w:rsidRDefault="00DA03CF">
            <w:pPr>
              <w:rPr>
                <w:rFonts w:ascii="黑体" w:eastAsia="黑体"/>
                <w:sz w:val="32"/>
                <w:szCs w:val="32"/>
              </w:rPr>
            </w:pPr>
          </w:p>
          <w:p w14:paraId="6E3EFAE5" w14:textId="77777777" w:rsidR="00DA03CF" w:rsidRDefault="00DA03CF">
            <w:pPr>
              <w:jc w:val="center"/>
              <w:rPr>
                <w:rFonts w:ascii="黑体" w:eastAsia="黑体"/>
                <w:sz w:val="32"/>
                <w:szCs w:val="32"/>
              </w:rPr>
            </w:pPr>
            <w:r>
              <w:rPr>
                <w:rFonts w:ascii="黑体" w:eastAsia="黑体" w:hint="eastAsia"/>
                <w:sz w:val="32"/>
                <w:szCs w:val="32"/>
              </w:rPr>
              <w:t>组    别</w:t>
            </w:r>
          </w:p>
        </w:tc>
        <w:tc>
          <w:tcPr>
            <w:tcW w:w="3795" w:type="dxa"/>
            <w:tcBorders>
              <w:bottom w:val="single" w:sz="4" w:space="0" w:color="auto"/>
            </w:tcBorders>
            <w:vAlign w:val="bottom"/>
          </w:tcPr>
          <w:p w14:paraId="012C0C3F" w14:textId="77777777" w:rsidR="00DA03CF" w:rsidRDefault="00DA03CF">
            <w:pPr>
              <w:jc w:val="center"/>
              <w:rPr>
                <w:rFonts w:eastAsia="黑体"/>
                <w:bCs/>
                <w:color w:val="000000"/>
                <w:sz w:val="32"/>
                <w:szCs w:val="32"/>
              </w:rPr>
            </w:pPr>
            <w:r>
              <w:rPr>
                <w:rFonts w:eastAsia="黑体" w:hint="eastAsia"/>
                <w:bCs/>
                <w:color w:val="000000"/>
                <w:sz w:val="32"/>
                <w:szCs w:val="32"/>
              </w:rPr>
              <w:t>第一组</w:t>
            </w:r>
          </w:p>
        </w:tc>
      </w:tr>
      <w:tr w:rsidR="00966EF6" w14:paraId="40603A6F" w14:textId="77777777">
        <w:trPr>
          <w:trHeight w:val="469"/>
          <w:jc w:val="center"/>
        </w:trPr>
        <w:tc>
          <w:tcPr>
            <w:tcW w:w="1725" w:type="dxa"/>
            <w:vAlign w:val="center"/>
          </w:tcPr>
          <w:p w14:paraId="1E00D7B4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</w:p>
          <w:p w14:paraId="215FE534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项目经理</w:t>
            </w:r>
          </w:p>
        </w:tc>
        <w:tc>
          <w:tcPr>
            <w:tcW w:w="37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E8BEB0" w14:textId="77777777" w:rsidR="00DA03CF" w:rsidRDefault="00DA03CF">
            <w:pPr>
              <w:jc w:val="center"/>
              <w:rPr>
                <w:rFonts w:eastAsia="黑体"/>
                <w:color w:val="FF0000"/>
                <w:sz w:val="32"/>
                <w:szCs w:val="32"/>
              </w:rPr>
            </w:pPr>
          </w:p>
          <w:p w14:paraId="59E8505F" w14:textId="77777777" w:rsidR="00DA03CF" w:rsidRDefault="00DA03CF">
            <w:pPr>
              <w:jc w:val="center"/>
              <w:rPr>
                <w:rFonts w:eastAsia="黑体"/>
                <w:color w:val="000000"/>
                <w:sz w:val="32"/>
                <w:szCs w:val="32"/>
              </w:rPr>
            </w:pPr>
            <w:r>
              <w:rPr>
                <w:rFonts w:eastAsia="黑体" w:hint="eastAsia"/>
                <w:color w:val="000000"/>
                <w:sz w:val="32"/>
                <w:szCs w:val="32"/>
              </w:rPr>
              <w:t>许伟杰</w:t>
            </w:r>
          </w:p>
        </w:tc>
      </w:tr>
      <w:tr w:rsidR="00966EF6" w14:paraId="36E34B11" w14:textId="77777777">
        <w:trPr>
          <w:trHeight w:val="469"/>
          <w:jc w:val="center"/>
        </w:trPr>
        <w:tc>
          <w:tcPr>
            <w:tcW w:w="1725" w:type="dxa"/>
            <w:vAlign w:val="center"/>
          </w:tcPr>
          <w:p w14:paraId="46AE79B5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</w:p>
          <w:p w14:paraId="2E7FF63D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组</w:t>
            </w:r>
            <w:r>
              <w:rPr>
                <w:rFonts w:eastAsia="黑体" w:hint="eastAsia"/>
                <w:sz w:val="32"/>
              </w:rPr>
              <w:t xml:space="preserve">    </w:t>
            </w:r>
            <w:r>
              <w:rPr>
                <w:rFonts w:eastAsia="黑体" w:hint="eastAsia"/>
                <w:sz w:val="32"/>
              </w:rPr>
              <w:t>员</w:t>
            </w:r>
          </w:p>
        </w:tc>
        <w:tc>
          <w:tcPr>
            <w:tcW w:w="37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1641B2" w14:textId="77777777" w:rsidR="00DA03CF" w:rsidRDefault="00DA03CF">
            <w:pPr>
              <w:jc w:val="center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潘帅、曹一凡、王哲源</w:t>
            </w:r>
          </w:p>
        </w:tc>
      </w:tr>
      <w:tr w:rsidR="00966EF6" w14:paraId="4AB5B50C" w14:textId="77777777">
        <w:trPr>
          <w:trHeight w:val="469"/>
          <w:jc w:val="center"/>
        </w:trPr>
        <w:tc>
          <w:tcPr>
            <w:tcW w:w="1725" w:type="dxa"/>
            <w:vAlign w:val="center"/>
          </w:tcPr>
          <w:p w14:paraId="48C39953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</w:p>
          <w:p w14:paraId="12DDF04E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专</w:t>
            </w:r>
            <w:r>
              <w:rPr>
                <w:rFonts w:eastAsia="黑体" w:hint="eastAsia"/>
                <w:sz w:val="32"/>
              </w:rPr>
              <w:t xml:space="preserve">    </w:t>
            </w:r>
            <w:r>
              <w:rPr>
                <w:rFonts w:eastAsia="黑体" w:hint="eastAsia"/>
                <w:sz w:val="32"/>
              </w:rPr>
              <w:t>业</w:t>
            </w:r>
          </w:p>
        </w:tc>
        <w:tc>
          <w:tcPr>
            <w:tcW w:w="37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588A12" w14:textId="77777777" w:rsidR="00DA03CF" w:rsidRDefault="00DA03CF">
            <w:pPr>
              <w:jc w:val="center"/>
              <w:rPr>
                <w:rFonts w:eastAsia="黑体"/>
                <w:spacing w:val="-22"/>
                <w:kern w:val="0"/>
                <w:sz w:val="32"/>
                <w:szCs w:val="32"/>
              </w:rPr>
            </w:pPr>
            <w:r>
              <w:rPr>
                <w:rFonts w:eastAsia="黑体" w:hint="eastAsia"/>
                <w:bCs/>
                <w:color w:val="000000"/>
                <w:sz w:val="32"/>
                <w:szCs w:val="32"/>
              </w:rPr>
              <w:t>2021</w:t>
            </w:r>
            <w:r>
              <w:rPr>
                <w:rFonts w:eastAsia="黑体" w:hint="eastAsia"/>
                <w:bCs/>
                <w:color w:val="000000"/>
                <w:sz w:val="32"/>
                <w:szCs w:val="32"/>
              </w:rPr>
              <w:t>级</w:t>
            </w:r>
            <w:r>
              <w:rPr>
                <w:rFonts w:eastAsia="黑体"/>
                <w:bCs/>
                <w:color w:val="000000"/>
                <w:sz w:val="32"/>
                <w:szCs w:val="32"/>
              </w:rPr>
              <w:t>1</w:t>
            </w:r>
            <w:r>
              <w:rPr>
                <w:rFonts w:eastAsia="黑体" w:hint="eastAsia"/>
                <w:bCs/>
                <w:color w:val="000000"/>
                <w:sz w:val="32"/>
                <w:szCs w:val="32"/>
              </w:rPr>
              <w:t>班</w:t>
            </w:r>
          </w:p>
        </w:tc>
      </w:tr>
      <w:tr w:rsidR="00966EF6" w14:paraId="1A5B92CF" w14:textId="77777777">
        <w:trPr>
          <w:trHeight w:val="469"/>
          <w:jc w:val="center"/>
        </w:trPr>
        <w:tc>
          <w:tcPr>
            <w:tcW w:w="1725" w:type="dxa"/>
            <w:vAlign w:val="center"/>
          </w:tcPr>
          <w:p w14:paraId="37EF6567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</w:p>
          <w:p w14:paraId="7611E44D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指导教师</w:t>
            </w:r>
          </w:p>
        </w:tc>
        <w:tc>
          <w:tcPr>
            <w:tcW w:w="37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704D8B" w14:textId="4D9F8861" w:rsidR="00DA03CF" w:rsidRDefault="0083470E">
            <w:pPr>
              <w:jc w:val="center"/>
              <w:rPr>
                <w:rFonts w:eastAsia="黑体"/>
                <w:bCs/>
                <w:color w:val="000000"/>
                <w:sz w:val="32"/>
                <w:szCs w:val="32"/>
              </w:rPr>
            </w:pPr>
            <w:r>
              <w:rPr>
                <w:rFonts w:eastAsia="黑体"/>
                <w:bCs/>
                <w:noProof/>
                <w:color w:val="000000"/>
                <w:sz w:val="32"/>
                <w:szCs w:val="32"/>
              </w:rPr>
              <w:drawing>
                <wp:inline distT="0" distB="0" distL="0" distR="0" wp14:anchorId="7689E843" wp14:editId="2BE2C2C9">
                  <wp:extent cx="1074420" cy="472440"/>
                  <wp:effectExtent l="0" t="0" r="0" b="0"/>
                  <wp:docPr id="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42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EF6" w14:paraId="131502CF" w14:textId="77777777">
        <w:trPr>
          <w:trHeight w:val="469"/>
          <w:jc w:val="center"/>
        </w:trPr>
        <w:tc>
          <w:tcPr>
            <w:tcW w:w="1725" w:type="dxa"/>
            <w:vAlign w:val="center"/>
          </w:tcPr>
          <w:p w14:paraId="461BC359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</w:p>
          <w:p w14:paraId="3222175B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</w:t>
            </w:r>
            <w:r>
              <w:rPr>
                <w:rFonts w:eastAsia="黑体" w:hint="eastAsia"/>
                <w:sz w:val="32"/>
              </w:rPr>
              <w:t xml:space="preserve">    </w:t>
            </w:r>
            <w:r>
              <w:rPr>
                <w:rFonts w:eastAsia="黑体" w:hint="eastAsia"/>
                <w:sz w:val="32"/>
              </w:rPr>
              <w:t>院</w:t>
            </w:r>
          </w:p>
        </w:tc>
        <w:tc>
          <w:tcPr>
            <w:tcW w:w="37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0E6D8B8" w14:textId="77777777" w:rsidR="00DA03CF" w:rsidRDefault="00DA03CF">
            <w:pPr>
              <w:jc w:val="center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信息工程与学院</w:t>
            </w:r>
          </w:p>
        </w:tc>
      </w:tr>
      <w:tr w:rsidR="00966EF6" w14:paraId="5A579D0E" w14:textId="77777777">
        <w:trPr>
          <w:trHeight w:val="469"/>
          <w:jc w:val="center"/>
        </w:trPr>
        <w:tc>
          <w:tcPr>
            <w:tcW w:w="1725" w:type="dxa"/>
            <w:vAlign w:val="center"/>
          </w:tcPr>
          <w:p w14:paraId="28196B42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</w:p>
          <w:p w14:paraId="72349552" w14:textId="77777777" w:rsidR="00DA03CF" w:rsidRDefault="00DA03CF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日</w:t>
            </w:r>
            <w:r>
              <w:rPr>
                <w:rFonts w:eastAsia="黑体" w:hint="eastAsia"/>
                <w:sz w:val="32"/>
              </w:rPr>
              <w:t xml:space="preserve">    </w:t>
            </w:r>
            <w:r>
              <w:rPr>
                <w:rFonts w:eastAsia="黑体" w:hint="eastAsia"/>
                <w:sz w:val="32"/>
              </w:rPr>
              <w:t>期</w:t>
            </w:r>
          </w:p>
        </w:tc>
        <w:tc>
          <w:tcPr>
            <w:tcW w:w="37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515C87" w14:textId="77777777" w:rsidR="00DA03CF" w:rsidRDefault="00DA03CF">
            <w:pPr>
              <w:jc w:val="center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2024</w:t>
            </w:r>
            <w:r>
              <w:rPr>
                <w:rFonts w:eastAsia="黑体" w:hint="eastAsia"/>
                <w:sz w:val="32"/>
                <w:szCs w:val="32"/>
              </w:rPr>
              <w:t>年</w:t>
            </w:r>
            <w:r>
              <w:rPr>
                <w:rFonts w:eastAsia="黑体" w:hint="eastAsia"/>
                <w:sz w:val="32"/>
                <w:szCs w:val="32"/>
              </w:rPr>
              <w:t>5</w:t>
            </w:r>
            <w:r>
              <w:rPr>
                <w:rFonts w:eastAsia="黑体" w:hint="eastAsia"/>
                <w:sz w:val="32"/>
                <w:szCs w:val="32"/>
              </w:rPr>
              <w:t>月</w:t>
            </w:r>
            <w:r>
              <w:rPr>
                <w:rFonts w:eastAsia="黑体" w:hint="eastAsia"/>
                <w:sz w:val="32"/>
                <w:szCs w:val="32"/>
              </w:rPr>
              <w:t>26</w:t>
            </w:r>
            <w:r>
              <w:rPr>
                <w:rFonts w:eastAsia="黑体" w:hint="eastAsia"/>
                <w:sz w:val="32"/>
                <w:szCs w:val="32"/>
              </w:rPr>
              <w:t>日</w:t>
            </w:r>
          </w:p>
        </w:tc>
      </w:tr>
    </w:tbl>
    <w:p w14:paraId="6E30FF25" w14:textId="77777777" w:rsidR="00DA03CF" w:rsidRDefault="00DA03CF">
      <w:pPr>
        <w:spacing w:afterLines="50" w:after="120"/>
        <w:rPr>
          <w:b/>
          <w:spacing w:val="40"/>
          <w:sz w:val="30"/>
        </w:rPr>
      </w:pPr>
    </w:p>
    <w:p w14:paraId="68B91F35" w14:textId="77777777" w:rsidR="00DA03CF" w:rsidRDefault="00DA03CF">
      <w:pPr>
        <w:spacing w:afterLines="50" w:after="120"/>
        <w:jc w:val="center"/>
        <w:rPr>
          <w:b/>
          <w:spacing w:val="40"/>
          <w:sz w:val="30"/>
        </w:rPr>
      </w:pPr>
    </w:p>
    <w:p w14:paraId="20EF1C55" w14:textId="77777777" w:rsidR="00DA03CF" w:rsidRDefault="00DA03CF">
      <w:pPr>
        <w:spacing w:afterLines="50" w:after="120"/>
        <w:jc w:val="center"/>
        <w:rPr>
          <w:b/>
          <w:spacing w:val="40"/>
          <w:sz w:val="30"/>
        </w:rPr>
      </w:pPr>
    </w:p>
    <w:p w14:paraId="101EA7D2" w14:textId="77777777" w:rsidR="00DA03CF" w:rsidRDefault="00DA03CF">
      <w:pPr>
        <w:spacing w:afterLines="50" w:after="120"/>
        <w:jc w:val="center"/>
        <w:rPr>
          <w:b/>
          <w:spacing w:val="40"/>
          <w:sz w:val="30"/>
        </w:rPr>
      </w:pPr>
    </w:p>
    <w:p w14:paraId="0318ECF3" w14:textId="77777777" w:rsidR="00DA03CF" w:rsidRDefault="00DA03CF">
      <w:pPr>
        <w:spacing w:afterLines="50" w:after="120"/>
        <w:rPr>
          <w:b/>
          <w:spacing w:val="40"/>
          <w:sz w:val="30"/>
        </w:rPr>
      </w:pPr>
    </w:p>
    <w:bookmarkEnd w:id="0"/>
    <w:p w14:paraId="6E46C898" w14:textId="77777777" w:rsidR="00DA03CF" w:rsidRDefault="00DA03CF">
      <w:pPr>
        <w:jc w:val="center"/>
        <w:rPr>
          <w:rFonts w:ascii="黑体" w:eastAsia="黑体" w:hAnsi="黑体"/>
          <w:color w:val="FF0000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目　　录</w:t>
      </w:r>
    </w:p>
    <w:p w14:paraId="72A2804A" w14:textId="07F35084" w:rsidR="00D33F98" w:rsidRDefault="00DA03CF">
      <w:pPr>
        <w:pStyle w:val="TOC1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9331947" w:history="1">
        <w:r w:rsidR="00D33F98" w:rsidRPr="006211E9">
          <w:rPr>
            <w:rStyle w:val="af7"/>
            <w:rFonts w:ascii="Arial" w:hAnsi="Arial" w:cs="Arial"/>
            <w:noProof/>
          </w:rPr>
          <w:t>第</w:t>
        </w:r>
        <w:r w:rsidR="00D33F98" w:rsidRPr="006211E9">
          <w:rPr>
            <w:rStyle w:val="af7"/>
            <w:rFonts w:ascii="Arial" w:hAnsi="Arial" w:cs="Arial"/>
            <w:noProof/>
          </w:rPr>
          <w:t>1</w:t>
        </w:r>
        <w:r w:rsidR="00D33F98" w:rsidRPr="006211E9">
          <w:rPr>
            <w:rStyle w:val="af7"/>
            <w:rFonts w:ascii="Arial" w:hAnsi="Arial" w:cs="Arial"/>
            <w:noProof/>
          </w:rPr>
          <w:t>章</w:t>
        </w:r>
        <w:r w:rsidR="00D33F98" w:rsidRPr="006211E9">
          <w:rPr>
            <w:rStyle w:val="af7"/>
            <w:noProof/>
          </w:rPr>
          <w:t xml:space="preserve"> </w:t>
        </w:r>
        <w:r w:rsidR="00D33F98" w:rsidRPr="006211E9">
          <w:rPr>
            <w:rStyle w:val="af7"/>
            <w:noProof/>
          </w:rPr>
          <w:t>概述</w:t>
        </w:r>
        <w:r w:rsidR="00D33F98">
          <w:rPr>
            <w:noProof/>
            <w:webHidden/>
          </w:rPr>
          <w:tab/>
        </w:r>
        <w:r w:rsidR="00D33F98">
          <w:rPr>
            <w:noProof/>
            <w:webHidden/>
          </w:rPr>
          <w:fldChar w:fldCharType="begin"/>
        </w:r>
        <w:r w:rsidR="00D33F98">
          <w:rPr>
            <w:noProof/>
            <w:webHidden/>
          </w:rPr>
          <w:instrText xml:space="preserve"> PAGEREF _Toc169331947 \h </w:instrText>
        </w:r>
        <w:r w:rsidR="00D33F98">
          <w:rPr>
            <w:noProof/>
            <w:webHidden/>
          </w:rPr>
        </w:r>
        <w:r w:rsidR="00D33F98">
          <w:rPr>
            <w:noProof/>
            <w:webHidden/>
          </w:rPr>
          <w:fldChar w:fldCharType="separate"/>
        </w:r>
        <w:r w:rsidR="00D33F98">
          <w:rPr>
            <w:noProof/>
            <w:webHidden/>
          </w:rPr>
          <w:t>1</w:t>
        </w:r>
        <w:r w:rsidR="00D33F98">
          <w:rPr>
            <w:noProof/>
            <w:webHidden/>
          </w:rPr>
          <w:fldChar w:fldCharType="end"/>
        </w:r>
      </w:hyperlink>
    </w:p>
    <w:p w14:paraId="5F209596" w14:textId="30093097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48" w:history="1">
        <w:r w:rsidRPr="006211E9">
          <w:rPr>
            <w:rStyle w:val="af7"/>
            <w:rFonts w:ascii="Arial" w:hAnsi="Arial" w:cs="Arial"/>
            <w:noProof/>
          </w:rPr>
          <w:t>1.1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4B84DD" w14:textId="4A589465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51" w:history="1">
        <w:r w:rsidRPr="006211E9">
          <w:rPr>
            <w:rStyle w:val="af7"/>
            <w:rFonts w:ascii="Arial" w:hAnsi="Arial" w:cs="Arial"/>
            <w:noProof/>
          </w:rPr>
          <w:t>1.3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相关技术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350C1E" w14:textId="2C8935CB" w:rsidR="00D33F98" w:rsidRDefault="00D33F98">
      <w:pPr>
        <w:pStyle w:val="TOC1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52" w:history="1">
        <w:r w:rsidRPr="006211E9">
          <w:rPr>
            <w:rStyle w:val="af7"/>
            <w:rFonts w:ascii="Arial" w:hAnsi="Arial" w:cs="Arial"/>
            <w:noProof/>
          </w:rPr>
          <w:t>第</w:t>
        </w:r>
        <w:r w:rsidRPr="006211E9">
          <w:rPr>
            <w:rStyle w:val="af7"/>
            <w:rFonts w:ascii="Arial" w:hAnsi="Arial" w:cs="Arial"/>
            <w:noProof/>
          </w:rPr>
          <w:t>2</w:t>
        </w:r>
        <w:r w:rsidRPr="006211E9">
          <w:rPr>
            <w:rStyle w:val="af7"/>
            <w:rFonts w:ascii="Arial" w:hAnsi="Arial" w:cs="Arial"/>
            <w:noProof/>
          </w:rPr>
          <w:t>章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系统分析</w:t>
        </w:r>
        <w:r w:rsidRPr="006211E9">
          <w:rPr>
            <w:rStyle w:val="af7"/>
            <w:noProof/>
          </w:rPr>
          <w:t>/</w:t>
        </w:r>
        <w:r w:rsidRPr="006211E9">
          <w:rPr>
            <w:rStyle w:val="af7"/>
            <w:noProof/>
          </w:rPr>
          <w:t>现状分析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1EC214" w14:textId="6AB8104B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53" w:history="1">
        <w:r w:rsidRPr="006211E9">
          <w:rPr>
            <w:rStyle w:val="af7"/>
            <w:rFonts w:ascii="Arial" w:hAnsi="Arial" w:cs="Arial"/>
            <w:noProof/>
          </w:rPr>
          <w:t>2.1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业务需求概述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083151" w14:textId="0BD7F666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54" w:history="1">
        <w:r w:rsidRPr="006211E9">
          <w:rPr>
            <w:rStyle w:val="af7"/>
            <w:rFonts w:ascii="Arial" w:hAnsi="Arial" w:cs="Arial"/>
            <w:noProof/>
          </w:rPr>
          <w:t>2.2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未来发展趋势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D589ECF" w14:textId="47BB3CF1" w:rsidR="00D33F98" w:rsidRDefault="00D33F98">
      <w:pPr>
        <w:pStyle w:val="TOC1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55" w:history="1">
        <w:r w:rsidRPr="006211E9">
          <w:rPr>
            <w:rStyle w:val="af7"/>
            <w:rFonts w:ascii="Arial" w:hAnsi="Arial" w:cs="Arial"/>
            <w:noProof/>
          </w:rPr>
          <w:t>第</w:t>
        </w:r>
        <w:r w:rsidRPr="006211E9">
          <w:rPr>
            <w:rStyle w:val="af7"/>
            <w:rFonts w:ascii="Arial" w:hAnsi="Arial" w:cs="Arial"/>
            <w:noProof/>
          </w:rPr>
          <w:t>3</w:t>
        </w:r>
        <w:r w:rsidRPr="006211E9">
          <w:rPr>
            <w:rStyle w:val="af7"/>
            <w:rFonts w:ascii="Arial" w:hAnsi="Arial" w:cs="Arial"/>
            <w:noProof/>
          </w:rPr>
          <w:t>章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总体设计思路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D12F63" w14:textId="4E2D44B1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56" w:history="1">
        <w:r w:rsidRPr="006211E9">
          <w:rPr>
            <w:rStyle w:val="af7"/>
            <w:rFonts w:ascii="Arial" w:hAnsi="Arial" w:cs="Arial"/>
            <w:noProof/>
          </w:rPr>
          <w:t>3.1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总体思路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13A7AD" w14:textId="08C53F19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57" w:history="1">
        <w:r w:rsidRPr="006211E9">
          <w:rPr>
            <w:rStyle w:val="af7"/>
            <w:rFonts w:ascii="Arial" w:hAnsi="Arial" w:cs="Arial"/>
            <w:noProof/>
          </w:rPr>
          <w:t>3.2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总体架构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149953" w14:textId="1C55B5E0" w:rsidR="00D33F98" w:rsidRDefault="00D33F98">
      <w:pPr>
        <w:pStyle w:val="TOC1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58" w:history="1">
        <w:r w:rsidRPr="006211E9">
          <w:rPr>
            <w:rStyle w:val="af7"/>
            <w:rFonts w:ascii="Arial" w:hAnsi="Arial" w:cs="Arial"/>
            <w:noProof/>
          </w:rPr>
          <w:t>第</w:t>
        </w:r>
        <w:r w:rsidRPr="006211E9">
          <w:rPr>
            <w:rStyle w:val="af7"/>
            <w:rFonts w:ascii="Arial" w:hAnsi="Arial" w:cs="Arial"/>
            <w:noProof/>
          </w:rPr>
          <w:t>4</w:t>
        </w:r>
        <w:r w:rsidRPr="006211E9">
          <w:rPr>
            <w:rStyle w:val="af7"/>
            <w:rFonts w:ascii="Arial" w:hAnsi="Arial" w:cs="Arial"/>
            <w:noProof/>
          </w:rPr>
          <w:t>章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设计与实现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4ADA32" w14:textId="01580597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59" w:history="1">
        <w:r w:rsidRPr="006211E9">
          <w:rPr>
            <w:rStyle w:val="af7"/>
            <w:rFonts w:ascii="Arial" w:hAnsi="Arial" w:cs="Arial"/>
            <w:noProof/>
          </w:rPr>
          <w:t>4.1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前端界面设计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B7CF8E" w14:textId="2273BBB7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1977" w:history="1">
        <w:r w:rsidRPr="006211E9">
          <w:rPr>
            <w:rStyle w:val="af7"/>
            <w:rFonts w:ascii="Arial" w:hAnsi="Arial" w:cs="Arial"/>
            <w:noProof/>
          </w:rPr>
          <w:t>4.2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后端接口设计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465A70" w14:textId="737EBF57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2065" w:history="1">
        <w:r w:rsidRPr="006211E9">
          <w:rPr>
            <w:rStyle w:val="af7"/>
            <w:rFonts w:ascii="Arial" w:hAnsi="Arial" w:cs="Arial"/>
            <w:noProof/>
          </w:rPr>
          <w:t>4.3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业务功能</w:t>
        </w:r>
        <w:r w:rsidRPr="006211E9">
          <w:rPr>
            <w:rStyle w:val="af7"/>
            <w:noProof/>
          </w:rPr>
          <w:t>设</w:t>
        </w:r>
        <w:r w:rsidRPr="006211E9">
          <w:rPr>
            <w:rStyle w:val="af7"/>
            <w:noProof/>
          </w:rPr>
          <w:t>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2F78EFB" w14:textId="5B3B2454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2077" w:history="1">
        <w:r w:rsidRPr="006211E9">
          <w:rPr>
            <w:rStyle w:val="af7"/>
            <w:rFonts w:ascii="Arial" w:hAnsi="Arial" w:cs="Arial"/>
            <w:noProof/>
          </w:rPr>
          <w:t>4.4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E4C7090" w14:textId="0C9C90D7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2091" w:history="1">
        <w:r w:rsidRPr="006211E9">
          <w:rPr>
            <w:rStyle w:val="af7"/>
            <w:rFonts w:ascii="Arial" w:hAnsi="Arial" w:cs="Arial"/>
            <w:noProof/>
          </w:rPr>
          <w:t>4.5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创新点设计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CCC121" w14:textId="3AF705E6" w:rsidR="00D33F98" w:rsidRDefault="00D33F98">
      <w:pPr>
        <w:pStyle w:val="TOC1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2094" w:history="1">
        <w:r w:rsidRPr="006211E9">
          <w:rPr>
            <w:rStyle w:val="af7"/>
            <w:rFonts w:ascii="Arial" w:hAnsi="Arial" w:cs="Arial"/>
            <w:noProof/>
          </w:rPr>
          <w:t>第</w:t>
        </w:r>
        <w:r w:rsidRPr="006211E9">
          <w:rPr>
            <w:rStyle w:val="af7"/>
            <w:rFonts w:ascii="Arial" w:hAnsi="Arial" w:cs="Arial"/>
            <w:noProof/>
          </w:rPr>
          <w:t>5</w:t>
        </w:r>
        <w:r w:rsidRPr="006211E9">
          <w:rPr>
            <w:rStyle w:val="af7"/>
            <w:rFonts w:ascii="Arial" w:hAnsi="Arial" w:cs="Arial"/>
            <w:noProof/>
          </w:rPr>
          <w:t>章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经验总结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31A0154" w14:textId="0C171BAA" w:rsidR="00D33F98" w:rsidRDefault="00D33F98">
      <w:pPr>
        <w:pStyle w:val="TOC2"/>
        <w:ind w:firstLine="2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69332095" w:history="1">
        <w:r w:rsidRPr="006211E9">
          <w:rPr>
            <w:rStyle w:val="af7"/>
            <w:rFonts w:ascii="Arial" w:hAnsi="Arial" w:cs="Arial"/>
            <w:noProof/>
          </w:rPr>
          <w:t>5.1</w:t>
        </w:r>
        <w:r w:rsidRPr="006211E9">
          <w:rPr>
            <w:rStyle w:val="af7"/>
            <w:noProof/>
          </w:rPr>
          <w:t xml:space="preserve"> </w:t>
        </w:r>
        <w:r w:rsidRPr="006211E9">
          <w:rPr>
            <w:rStyle w:val="af7"/>
            <w:noProof/>
          </w:rPr>
          <w:t>项目经验总结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_Toc169332095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B1B70D9" w14:textId="07B1D48D" w:rsidR="00DA03CF" w:rsidRPr="00D33F98" w:rsidRDefault="00DA03CF" w:rsidP="00D33F98">
      <w:pPr>
        <w:pStyle w:val="a1"/>
        <w:spacing w:line="360" w:lineRule="auto"/>
        <w:ind w:firstLineChars="0" w:firstLine="0"/>
        <w:rPr>
          <w:rFonts w:eastAsia="黑体" w:hint="eastAsia"/>
        </w:rPr>
        <w:sectPr w:rsidR="00DA03CF" w:rsidRPr="00D33F98">
          <w:endnotePr>
            <w:numFmt w:val="decimal"/>
          </w:endnotePr>
          <w:pgSz w:w="11906" w:h="16838"/>
          <w:pgMar w:top="1588" w:right="1531" w:bottom="1304" w:left="1077" w:header="1418" w:footer="992" w:gutter="284"/>
          <w:pgNumType w:fmt="upperRoman" w:start="1"/>
          <w:cols w:space="720"/>
          <w:docGrid w:linePitch="392" w:charSpace="-2048"/>
        </w:sectPr>
      </w:pPr>
      <w:r>
        <w:rPr>
          <w:rFonts w:eastAsia="黑体"/>
        </w:rPr>
        <w:fldChar w:fldCharType="end"/>
      </w:r>
    </w:p>
    <w:p w14:paraId="56C4FABD" w14:textId="77777777" w:rsidR="00DA03CF" w:rsidRDefault="00DA03CF">
      <w:pPr>
        <w:spacing w:line="360" w:lineRule="auto"/>
        <w:jc w:val="center"/>
        <w:rPr>
          <w:rFonts w:ascii="黑体" w:eastAsia="黑体" w:hAnsi="黑体"/>
          <w:sz w:val="36"/>
          <w:szCs w:val="36"/>
        </w:rPr>
      </w:pPr>
      <w:bookmarkStart w:id="1" w:name="_Toc8028254"/>
      <w:bookmarkStart w:id="2" w:name="_Toc117075701"/>
      <w:bookmarkStart w:id="3" w:name="_Ref7962193"/>
      <w:r>
        <w:rPr>
          <w:rFonts w:ascii="黑体" w:eastAsia="黑体" w:hAnsi="黑体" w:hint="eastAsia"/>
          <w:sz w:val="36"/>
          <w:szCs w:val="36"/>
        </w:rPr>
        <w:lastRenderedPageBreak/>
        <w:t>题目（标题已经定义好）</w:t>
      </w:r>
    </w:p>
    <w:p w14:paraId="5DD4108E" w14:textId="77777777" w:rsidR="00DA03CF" w:rsidRDefault="00DA03CF">
      <w:pPr>
        <w:pStyle w:val="1"/>
        <w:pageBreakBefore w:val="0"/>
        <w:ind w:left="238" w:hanging="431"/>
      </w:pPr>
      <w:r>
        <w:rPr>
          <w:rFonts w:hint="eastAsia"/>
          <w:b/>
        </w:rPr>
        <w:t xml:space="preserve">  </w:t>
      </w:r>
      <w:bookmarkStart w:id="4" w:name="_Toc72062160"/>
      <w:bookmarkStart w:id="5" w:name="_Toc169331947"/>
      <w:r>
        <w:rPr>
          <w:rFonts w:hint="eastAsia"/>
        </w:rPr>
        <w:t>概述</w:t>
      </w:r>
      <w:bookmarkEnd w:id="1"/>
      <w:bookmarkEnd w:id="2"/>
      <w:bookmarkEnd w:id="3"/>
      <w:bookmarkEnd w:id="4"/>
      <w:bookmarkEnd w:id="5"/>
    </w:p>
    <w:p w14:paraId="2B8C0702" w14:textId="77777777" w:rsidR="00DA03CF" w:rsidRDefault="00DA03CF">
      <w:pPr>
        <w:pStyle w:val="2"/>
        <w:ind w:left="142" w:hanging="142"/>
      </w:pPr>
      <w:bookmarkStart w:id="6" w:name="_Toc169331948"/>
      <w:r>
        <w:rPr>
          <w:rFonts w:hint="eastAsia"/>
        </w:rPr>
        <w:t>项目背景</w:t>
      </w:r>
      <w:bookmarkEnd w:id="6"/>
    </w:p>
    <w:p w14:paraId="35F58F06" w14:textId="77777777" w:rsidR="00DA03CF" w:rsidRDefault="00DA03CF">
      <w:pPr>
        <w:pStyle w:val="a1"/>
        <w:spacing w:line="360" w:lineRule="auto"/>
        <w:ind w:firstLine="480"/>
        <w:jc w:val="both"/>
        <w:rPr>
          <w:rFonts w:ascii="宋体" w:hAnsi="宋体"/>
        </w:rPr>
      </w:pPr>
      <w:r>
        <w:rPr>
          <w:rFonts w:ascii="宋体" w:hAnsi="宋体" w:hint="eastAsia"/>
        </w:rPr>
        <w:t>随着人们生活水平的提高，对于高品质珠宝的需求也在不断增加。越来越多的人愿意在珠宝上投资，不仅仅是作为装饰品，更是一种投资和传承。因此，一个方便的在线平台能够满足消费者日益增长的需求，并为他们提供更多选择，将会受到欢迎。</w:t>
      </w:r>
    </w:p>
    <w:p w14:paraId="287CB4F8" w14:textId="77777777" w:rsidR="00DA03CF" w:rsidRDefault="00DA03CF">
      <w:pPr>
        <w:pStyle w:val="2"/>
        <w:ind w:left="142" w:hanging="142"/>
      </w:pPr>
      <w:bookmarkStart w:id="7" w:name="_Toc169331949"/>
      <w:r>
        <w:rPr>
          <w:rFonts w:hint="eastAsia"/>
        </w:rPr>
        <w:t>建设意义</w:t>
      </w:r>
      <w:bookmarkEnd w:id="7"/>
    </w:p>
    <w:p w14:paraId="53375520" w14:textId="77777777" w:rsidR="00DA03CF" w:rsidRDefault="00DA03CF">
      <w:pPr>
        <w:pStyle w:val="2"/>
        <w:numPr>
          <w:ilvl w:val="0"/>
          <w:numId w:val="0"/>
        </w:numPr>
        <w:ind w:firstLineChars="200" w:firstLine="480"/>
        <w:rPr>
          <w:rFonts w:ascii="宋体" w:eastAsia="宋体" w:hAnsi="宋体" w:cs="宋体"/>
          <w:sz w:val="24"/>
        </w:rPr>
      </w:pPr>
      <w:bookmarkStart w:id="8" w:name="_Toc169331950"/>
      <w:r>
        <w:rPr>
          <w:rFonts w:ascii="宋体" w:eastAsia="宋体" w:hAnsi="宋体" w:cs="宋体" w:hint="eastAsia"/>
          <w:sz w:val="24"/>
        </w:rPr>
        <w:t>这个项目旨在创建一个在线平台，专门用于销售各种类型的珠宝产品。这个平台将提供一个方便、安全和可靠的购物体验，让用户能够轻松地浏览、选择和购买他们喜欢的珠宝。也为各种小型珠宝商户提供一个销售平台。</w:t>
      </w:r>
      <w:bookmarkEnd w:id="8"/>
    </w:p>
    <w:p w14:paraId="0CC98DF6" w14:textId="77777777" w:rsidR="00DA03CF" w:rsidRDefault="00DA03CF">
      <w:pPr>
        <w:pStyle w:val="2"/>
        <w:ind w:left="142" w:hanging="142"/>
      </w:pPr>
      <w:bookmarkStart w:id="9" w:name="_Toc169331951"/>
      <w:r>
        <w:rPr>
          <w:rFonts w:hint="eastAsia"/>
        </w:rPr>
        <w:t>相关技术</w:t>
      </w:r>
      <w:bookmarkEnd w:id="9"/>
    </w:p>
    <w:p w14:paraId="2B57C7F9" w14:textId="692699BF" w:rsidR="00DA03CF" w:rsidRDefault="0045491A">
      <w:pPr>
        <w:pStyle w:val="a1"/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一、</w:t>
      </w:r>
      <w:r w:rsidR="00821BF3">
        <w:rPr>
          <w:rFonts w:ascii="宋体" w:hAnsi="宋体" w:hint="eastAsia"/>
        </w:rPr>
        <w:t>后端（Spring</w:t>
      </w:r>
      <w:r w:rsidR="00821BF3">
        <w:rPr>
          <w:rFonts w:ascii="宋体" w:hAnsi="宋体"/>
        </w:rPr>
        <w:t xml:space="preserve"> </w:t>
      </w:r>
      <w:r w:rsidR="00821BF3">
        <w:rPr>
          <w:rFonts w:ascii="宋体" w:hAnsi="宋体" w:hint="eastAsia"/>
        </w:rPr>
        <w:t>Boot）:</w:t>
      </w:r>
    </w:p>
    <w:p w14:paraId="619F585F" w14:textId="7FCC878D" w:rsidR="00821BF3" w:rsidRDefault="00821BF3" w:rsidP="0045491A">
      <w:pPr>
        <w:pStyle w:val="a1"/>
        <w:numPr>
          <w:ilvl w:val="0"/>
          <w:numId w:val="4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Spring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Boot：</w:t>
      </w:r>
      <w:r w:rsidRPr="00821BF3">
        <w:rPr>
          <w:rFonts w:ascii="宋体" w:hAnsi="宋体" w:hint="eastAsia"/>
        </w:rPr>
        <w:t>用于构建基于Java的后端服务。</w:t>
      </w:r>
    </w:p>
    <w:p w14:paraId="390E2834" w14:textId="1DB2705C" w:rsidR="00821BF3" w:rsidRDefault="00821BF3" w:rsidP="0045491A">
      <w:pPr>
        <w:pStyle w:val="a1"/>
        <w:numPr>
          <w:ilvl w:val="0"/>
          <w:numId w:val="4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JWT</w:t>
      </w:r>
      <w:r w:rsidRPr="00821BF3">
        <w:rPr>
          <w:rFonts w:ascii="宋体" w:hAnsi="宋体" w:hint="eastAsia"/>
        </w:rPr>
        <w:t>鉴权登录</w:t>
      </w:r>
    </w:p>
    <w:p w14:paraId="6F2917BF" w14:textId="36BF0E41" w:rsidR="00821BF3" w:rsidRDefault="00821BF3" w:rsidP="0045491A">
      <w:pPr>
        <w:pStyle w:val="a1"/>
        <w:numPr>
          <w:ilvl w:val="0"/>
          <w:numId w:val="4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My</w:t>
      </w:r>
      <w:r w:rsidR="0045491A">
        <w:rPr>
          <w:rFonts w:ascii="宋体" w:hAnsi="宋体" w:hint="eastAsia"/>
        </w:rPr>
        <w:t>SQL</w:t>
      </w:r>
      <w:r>
        <w:rPr>
          <w:rFonts w:ascii="宋体" w:hAnsi="宋体" w:hint="eastAsia"/>
        </w:rPr>
        <w:t>数据库</w:t>
      </w:r>
    </w:p>
    <w:p w14:paraId="1680F7D2" w14:textId="73D628F1" w:rsidR="00821BF3" w:rsidRDefault="0045491A" w:rsidP="0045491A">
      <w:pPr>
        <w:pStyle w:val="a1"/>
        <w:spacing w:line="360" w:lineRule="auto"/>
        <w:ind w:firstLineChars="0" w:firstLine="480"/>
        <w:rPr>
          <w:rFonts w:ascii="宋体" w:hAnsi="宋体"/>
        </w:rPr>
      </w:pPr>
      <w:r>
        <w:rPr>
          <w:rFonts w:ascii="宋体" w:hAnsi="宋体" w:hint="eastAsia"/>
        </w:rPr>
        <w:t>二、</w:t>
      </w:r>
      <w:r w:rsidR="00821BF3">
        <w:rPr>
          <w:rFonts w:ascii="宋体" w:hAnsi="宋体" w:hint="eastAsia"/>
        </w:rPr>
        <w:t>前端（vue.js</w:t>
      </w:r>
      <w:r w:rsidR="00821BF3">
        <w:rPr>
          <w:rFonts w:ascii="宋体" w:hAnsi="宋体"/>
        </w:rPr>
        <w:t>+</w:t>
      </w:r>
      <w:proofErr w:type="gramStart"/>
      <w:r w:rsidR="00821BF3">
        <w:rPr>
          <w:rFonts w:ascii="宋体" w:hAnsi="宋体" w:hint="eastAsia"/>
        </w:rPr>
        <w:t>微信小</w:t>
      </w:r>
      <w:proofErr w:type="gramEnd"/>
      <w:r w:rsidR="00821BF3">
        <w:rPr>
          <w:rFonts w:ascii="宋体" w:hAnsi="宋体" w:hint="eastAsia"/>
        </w:rPr>
        <w:t>程序开发工具）：</w:t>
      </w:r>
    </w:p>
    <w:p w14:paraId="6CAFE976" w14:textId="309C3394" w:rsidR="00821BF3" w:rsidRPr="00821BF3" w:rsidRDefault="00821BF3" w:rsidP="0045491A">
      <w:pPr>
        <w:pStyle w:val="a1"/>
        <w:numPr>
          <w:ilvl w:val="0"/>
          <w:numId w:val="5"/>
        </w:numPr>
        <w:spacing w:line="360" w:lineRule="auto"/>
        <w:ind w:firstLineChars="0"/>
        <w:rPr>
          <w:rFonts w:ascii="宋体" w:hAnsi="宋体"/>
        </w:rPr>
      </w:pPr>
      <w:r w:rsidRPr="00821BF3">
        <w:rPr>
          <w:rFonts w:ascii="宋体" w:hAnsi="宋体"/>
        </w:rPr>
        <w:t>Vue.js：用于构建用户界面的JavaScript框架。</w:t>
      </w:r>
    </w:p>
    <w:p w14:paraId="339C3A38" w14:textId="301945AD" w:rsidR="00821BF3" w:rsidRPr="00821BF3" w:rsidRDefault="00821BF3" w:rsidP="0045491A">
      <w:pPr>
        <w:pStyle w:val="a1"/>
        <w:numPr>
          <w:ilvl w:val="0"/>
          <w:numId w:val="5"/>
        </w:numPr>
        <w:spacing w:line="360" w:lineRule="auto"/>
        <w:ind w:firstLineChars="0"/>
        <w:rPr>
          <w:rFonts w:ascii="宋体" w:hAnsi="宋体"/>
        </w:rPr>
      </w:pPr>
      <w:r w:rsidRPr="00821BF3">
        <w:rPr>
          <w:rFonts w:ascii="宋体" w:hAnsi="宋体"/>
        </w:rPr>
        <w:t>Vue Router：用于在单页应用中实现路由管理。</w:t>
      </w:r>
    </w:p>
    <w:p w14:paraId="0B7254FB" w14:textId="1E586468" w:rsidR="00821BF3" w:rsidRDefault="00821BF3" w:rsidP="0045491A">
      <w:pPr>
        <w:pStyle w:val="a1"/>
        <w:numPr>
          <w:ilvl w:val="0"/>
          <w:numId w:val="5"/>
        </w:numPr>
        <w:spacing w:line="360" w:lineRule="auto"/>
        <w:ind w:firstLineChars="0"/>
        <w:rPr>
          <w:rFonts w:ascii="宋体" w:hAnsi="宋体"/>
        </w:rPr>
      </w:pPr>
      <w:r w:rsidRPr="00821BF3">
        <w:rPr>
          <w:rFonts w:ascii="宋体" w:hAnsi="宋体"/>
        </w:rPr>
        <w:t>Axios：用于与后端API进行HTTP通信。</w:t>
      </w:r>
    </w:p>
    <w:p w14:paraId="3C32E478" w14:textId="5CC34CBA" w:rsidR="00821BF3" w:rsidRPr="00821BF3" w:rsidRDefault="00821BF3" w:rsidP="0045491A">
      <w:pPr>
        <w:pStyle w:val="a1"/>
        <w:numPr>
          <w:ilvl w:val="0"/>
          <w:numId w:val="5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Element</w:t>
      </w:r>
      <w:r>
        <w:rPr>
          <w:rFonts w:ascii="宋体" w:hAnsi="宋体"/>
        </w:rPr>
        <w:t xml:space="preserve"> Plus:</w:t>
      </w:r>
      <w:r w:rsidRPr="00821BF3">
        <w:rPr>
          <w:rFonts w:hint="eastAsia"/>
        </w:rPr>
        <w:t xml:space="preserve"> </w:t>
      </w:r>
      <w:r w:rsidRPr="00821BF3">
        <w:rPr>
          <w:rFonts w:ascii="宋体" w:hAnsi="宋体" w:hint="eastAsia"/>
        </w:rPr>
        <w:t>基于 Vue 3，面向设计师和开发者的组件库</w:t>
      </w:r>
      <w:r w:rsidR="00242630">
        <w:rPr>
          <w:rFonts w:ascii="宋体" w:hAnsi="宋体" w:hint="eastAsia"/>
        </w:rPr>
        <w:t>。</w:t>
      </w:r>
    </w:p>
    <w:p w14:paraId="0773ADC8" w14:textId="3FD2CC28" w:rsidR="00821BF3" w:rsidRPr="00821BF3" w:rsidRDefault="00821BF3" w:rsidP="0045491A">
      <w:pPr>
        <w:pStyle w:val="a1"/>
        <w:numPr>
          <w:ilvl w:val="0"/>
          <w:numId w:val="5"/>
        </w:numPr>
        <w:spacing w:line="360" w:lineRule="auto"/>
        <w:ind w:firstLineChars="0"/>
        <w:rPr>
          <w:rFonts w:ascii="宋体" w:hAnsi="宋体"/>
        </w:rPr>
      </w:pPr>
      <w:proofErr w:type="gramStart"/>
      <w:r w:rsidRPr="00821BF3">
        <w:rPr>
          <w:rFonts w:ascii="宋体" w:hAnsi="宋体"/>
        </w:rPr>
        <w:t>微信小</w:t>
      </w:r>
      <w:proofErr w:type="gramEnd"/>
      <w:r w:rsidRPr="00821BF3">
        <w:rPr>
          <w:rFonts w:ascii="宋体" w:hAnsi="宋体"/>
        </w:rPr>
        <w:t>程序开发工具：用于开发、调试和</w:t>
      </w:r>
      <w:proofErr w:type="gramStart"/>
      <w:r w:rsidRPr="00821BF3">
        <w:rPr>
          <w:rFonts w:ascii="宋体" w:hAnsi="宋体"/>
        </w:rPr>
        <w:t>发布微信小</w:t>
      </w:r>
      <w:proofErr w:type="gramEnd"/>
      <w:r w:rsidRPr="00821BF3">
        <w:rPr>
          <w:rFonts w:ascii="宋体" w:hAnsi="宋体"/>
        </w:rPr>
        <w:t>程序。</w:t>
      </w:r>
    </w:p>
    <w:p w14:paraId="7BDE917E" w14:textId="2F46E4FE" w:rsidR="00821BF3" w:rsidRDefault="00821BF3" w:rsidP="0045491A">
      <w:pPr>
        <w:pStyle w:val="a1"/>
        <w:numPr>
          <w:ilvl w:val="0"/>
          <w:numId w:val="5"/>
        </w:numPr>
        <w:spacing w:line="360" w:lineRule="auto"/>
        <w:ind w:firstLineChars="0"/>
        <w:rPr>
          <w:rFonts w:ascii="宋体" w:hAnsi="宋体"/>
        </w:rPr>
      </w:pPr>
      <w:proofErr w:type="gramStart"/>
      <w:r w:rsidRPr="00821BF3">
        <w:rPr>
          <w:rFonts w:ascii="宋体" w:hAnsi="宋体"/>
        </w:rPr>
        <w:t>微信小</w:t>
      </w:r>
      <w:proofErr w:type="gramEnd"/>
      <w:r w:rsidRPr="00821BF3">
        <w:rPr>
          <w:rFonts w:ascii="宋体" w:hAnsi="宋体"/>
        </w:rPr>
        <w:t>程序框架：</w:t>
      </w:r>
      <w:proofErr w:type="gramStart"/>
      <w:r w:rsidRPr="00821BF3">
        <w:rPr>
          <w:rFonts w:ascii="宋体" w:hAnsi="宋体"/>
        </w:rPr>
        <w:t>了解微信小</w:t>
      </w:r>
      <w:proofErr w:type="gramEnd"/>
      <w:r w:rsidRPr="00821BF3">
        <w:rPr>
          <w:rFonts w:ascii="宋体" w:hAnsi="宋体"/>
        </w:rPr>
        <w:t>程序的开发规范和API调用方式。</w:t>
      </w:r>
    </w:p>
    <w:p w14:paraId="248085B0" w14:textId="1C772E24" w:rsidR="00821BF3" w:rsidRPr="00821BF3" w:rsidRDefault="00821BF3" w:rsidP="0045491A">
      <w:pPr>
        <w:pStyle w:val="a1"/>
        <w:numPr>
          <w:ilvl w:val="0"/>
          <w:numId w:val="5"/>
        </w:numPr>
        <w:spacing w:line="360" w:lineRule="auto"/>
        <w:ind w:firstLineChars="0"/>
        <w:rPr>
          <w:rFonts w:ascii="宋体" w:hAnsi="宋体"/>
        </w:rPr>
      </w:pPr>
      <w:proofErr w:type="spellStart"/>
      <w:r>
        <w:rPr>
          <w:rFonts w:ascii="宋体" w:hAnsi="宋体" w:hint="eastAsia"/>
        </w:rPr>
        <w:t>TDesign</w:t>
      </w:r>
      <w:proofErr w:type="spellEnd"/>
      <w:r w:rsidR="00242630">
        <w:rPr>
          <w:rFonts w:ascii="宋体" w:hAnsi="宋体" w:hint="eastAsia"/>
        </w:rPr>
        <w:t>：</w:t>
      </w:r>
      <w:r w:rsidR="00242630" w:rsidRPr="00242630">
        <w:rPr>
          <w:rFonts w:ascii="宋体" w:hAnsi="宋体" w:hint="eastAsia"/>
        </w:rPr>
        <w:t>适配</w:t>
      </w:r>
      <w:proofErr w:type="gramStart"/>
      <w:r w:rsidR="00242630">
        <w:rPr>
          <w:rFonts w:ascii="宋体" w:hAnsi="宋体" w:hint="eastAsia"/>
        </w:rPr>
        <w:t>微信</w:t>
      </w:r>
      <w:r w:rsidR="00242630" w:rsidRPr="00242630">
        <w:rPr>
          <w:rFonts w:ascii="宋体" w:hAnsi="宋体" w:hint="eastAsia"/>
        </w:rPr>
        <w:t>端的</w:t>
      </w:r>
      <w:proofErr w:type="gramEnd"/>
      <w:r w:rsidR="00242630" w:rsidRPr="00242630">
        <w:rPr>
          <w:rFonts w:ascii="宋体" w:hAnsi="宋体" w:hint="eastAsia"/>
        </w:rPr>
        <w:t>组件库</w:t>
      </w:r>
      <w:r w:rsidR="00242630">
        <w:rPr>
          <w:rFonts w:ascii="宋体" w:hAnsi="宋体" w:hint="eastAsia"/>
        </w:rPr>
        <w:t>。</w:t>
      </w:r>
    </w:p>
    <w:p w14:paraId="71956E9A" w14:textId="77777777" w:rsidR="00DA03CF" w:rsidRDefault="00DA03CF">
      <w:pPr>
        <w:pStyle w:val="1"/>
      </w:pPr>
      <w:r>
        <w:rPr>
          <w:rFonts w:hint="eastAsia"/>
          <w:b/>
        </w:rPr>
        <w:lastRenderedPageBreak/>
        <w:t xml:space="preserve">  </w:t>
      </w:r>
      <w:bookmarkStart w:id="10" w:name="_Toc169331952"/>
      <w:r>
        <w:rPr>
          <w:rFonts w:hint="eastAsia"/>
        </w:rPr>
        <w:t>系统分析</w:t>
      </w:r>
      <w:r>
        <w:rPr>
          <w:rFonts w:hint="eastAsia"/>
        </w:rPr>
        <w:t>/</w:t>
      </w:r>
      <w:r>
        <w:rPr>
          <w:rFonts w:hint="eastAsia"/>
        </w:rPr>
        <w:t>现状分析</w:t>
      </w:r>
      <w:bookmarkEnd w:id="10"/>
    </w:p>
    <w:p w14:paraId="0CC0F698" w14:textId="77777777" w:rsidR="00DA03CF" w:rsidRDefault="00DA03CF">
      <w:pPr>
        <w:pStyle w:val="2"/>
        <w:ind w:left="676" w:hanging="676"/>
      </w:pPr>
      <w:bookmarkStart w:id="11" w:name="_Toc169331953"/>
      <w:r>
        <w:rPr>
          <w:rFonts w:hint="eastAsia"/>
        </w:rPr>
        <w:t>业务需求概述</w:t>
      </w:r>
      <w:bookmarkEnd w:id="11"/>
    </w:p>
    <w:p w14:paraId="61C0E761" w14:textId="77777777" w:rsidR="00DA03CF" w:rsidRPr="0045491A" w:rsidRDefault="00DA03CF">
      <w:pPr>
        <w:pStyle w:val="a1"/>
        <w:spacing w:line="360" w:lineRule="auto"/>
        <w:ind w:firstLine="480"/>
        <w:jc w:val="both"/>
        <w:rPr>
          <w:rFonts w:ascii="宋体" w:hAnsi="宋体"/>
        </w:rPr>
      </w:pPr>
      <w:r w:rsidRPr="0045491A">
        <w:rPr>
          <w:rFonts w:ascii="宋体" w:hAnsi="宋体" w:hint="eastAsia"/>
        </w:rPr>
        <w:t>过网页销售珠宝，可以突破地域限制，覆盖全球市场，扩大潜在客户群体；网页售卖珠宝不受时间和地域的限制，可以24小时全天候在线销售，提高销售效率和利润；相对于传统实体店铺，网页售卖珠宝的项目通常需要较低的成本来进行运营和维护，包括租金、人工成本等；过数据分析和用户行为追踪，可以实现精准的营销策略，针对用户的喜好和需求进行个性化推荐，提高销售转化率通过不断优化网站设计、购物流程、客户服务等方面，提升用户体验，增强用户黏性和忠诚度；通过预售、定制等方式，可以有效降低库存风险，减少资金占用和滞销产品的损失；通过网页售卖珠宝，可以加强品牌的线上曝光度，提升品牌知名度和影响力；通过数据分析和报告，可以更好地了解用户行为和市场趋势，为业务决策提供数据支持和指导；通过网站上的评论、评分、社交分享等功能，可以与客户进行互动，获取反馈和建议，不断改进产品和服务。</w:t>
      </w:r>
    </w:p>
    <w:p w14:paraId="40795CFD" w14:textId="77777777" w:rsidR="00DA03CF" w:rsidRDefault="00DA03CF">
      <w:pPr>
        <w:pStyle w:val="2"/>
        <w:ind w:left="676" w:hanging="676"/>
      </w:pPr>
      <w:bookmarkStart w:id="12" w:name="_Toc169331954"/>
      <w:r>
        <w:rPr>
          <w:rFonts w:hint="eastAsia"/>
        </w:rPr>
        <w:t>未来发展趋势</w:t>
      </w:r>
      <w:bookmarkEnd w:id="12"/>
    </w:p>
    <w:p w14:paraId="0AF12D35" w14:textId="77777777" w:rsidR="00DA03CF" w:rsidRPr="0045491A" w:rsidRDefault="00DA03CF" w:rsidP="0045491A">
      <w:pPr>
        <w:spacing w:line="360" w:lineRule="auto"/>
        <w:rPr>
          <w:rFonts w:ascii="宋体" w:hAnsi="宋体"/>
        </w:rPr>
      </w:pPr>
      <w:r w:rsidRPr="0045491A">
        <w:rPr>
          <w:rFonts w:ascii="宋体" w:hAnsi="宋体" w:hint="eastAsia"/>
        </w:rPr>
        <w:t>增强的数字体验： 随着技术的日益发展，未来网页售卖珠宝的项目将提供更加丰富的数字体验，例如增强现实（AR）和虚拟现实（VR）技术，使顾客可以更生动地体验珠宝产品，提高购买决策的互动性；个性化定制服务： 未来的趋势将更加强调个性化定制的珠宝产品。网页售卖珠宝的项目将会积极推动定制体验，通过在线设计工具和交互式界面，使客户可以根据自己的喜好和需求定制珠宝产品，从而提高用户参与度和忠诚度；可持续发展： 环保和社会责任意识不断增强。网页售卖珠宝的项目将更多地关注可持续发展，并且提供符合环保标准和社会责任的产品。同时，通过教育和透明度，项目可以向消费者传达其产品的可持续性；区块链技术应用： 区块链技术可以被用来跟踪珠宝的来源和品质，从而确保产品的真实性、可追溯性以及打击造假。这将有利于提高消费者对产品的信任度；更强的安全和隐私保护： 随着网络安全和数据隐私日益受到关注，网页售卖珠宝的项目将不断加强网络安全和数据保护措施，以确保顾客的信息安全和隐私；社交化购物体验： 未来的网页售卖珠宝项目可能更加注重社交化购物体验，在网站上集成社交分享和互动功能，通过用户生成的内容和社交推荐提高产品的曝光和销售；跨境电商和本地化服务： 随着全球化趋势的加速，网页售卖</w:t>
      </w:r>
      <w:r w:rsidRPr="0045491A">
        <w:rPr>
          <w:rFonts w:ascii="宋体" w:hAnsi="宋体" w:hint="eastAsia"/>
        </w:rPr>
        <w:lastRenderedPageBreak/>
        <w:t>珠宝的项目也将更多地关注跨境电商，并提供更符合当地文化和偏好的本地化服务。这些趋势将影响未来网页售卖珠宝项目的发展方向，并将对项目的业务模式、技术应用和客户体验等方面产生深远的影响。</w:t>
      </w:r>
    </w:p>
    <w:p w14:paraId="615FEED1" w14:textId="77777777" w:rsidR="00DA03CF" w:rsidRDefault="00DA03CF">
      <w:pPr>
        <w:pStyle w:val="1"/>
      </w:pPr>
      <w:r>
        <w:rPr>
          <w:rFonts w:hint="eastAsia"/>
          <w:b/>
        </w:rPr>
        <w:lastRenderedPageBreak/>
        <w:t xml:space="preserve">  </w:t>
      </w:r>
      <w:bookmarkStart w:id="13" w:name="_Toc169331955"/>
      <w:r>
        <w:rPr>
          <w:rFonts w:hint="eastAsia"/>
        </w:rPr>
        <w:t>总体设计思路</w:t>
      </w:r>
      <w:bookmarkEnd w:id="13"/>
    </w:p>
    <w:p w14:paraId="3859BA58" w14:textId="77777777" w:rsidR="00DA03CF" w:rsidRDefault="00DA03CF">
      <w:pPr>
        <w:pStyle w:val="2"/>
        <w:ind w:left="676" w:hanging="676"/>
      </w:pPr>
      <w:bookmarkStart w:id="14" w:name="_Toc169331956"/>
      <w:r>
        <w:rPr>
          <w:rFonts w:hint="eastAsia"/>
        </w:rPr>
        <w:t>总体思路</w:t>
      </w:r>
      <w:bookmarkEnd w:id="14"/>
    </w:p>
    <w:p w14:paraId="654E8374" w14:textId="3740AE5B" w:rsidR="00DA03CF" w:rsidRDefault="00DA03CF">
      <w:pPr>
        <w:pStyle w:val="a1"/>
        <w:spacing w:line="360" w:lineRule="auto"/>
        <w:ind w:firstLine="480"/>
        <w:jc w:val="both"/>
      </w:pPr>
      <w:r>
        <w:rPr>
          <w:rFonts w:hint="eastAsia"/>
        </w:rPr>
        <w:t>市场调研和定位：</w:t>
      </w:r>
      <w:r>
        <w:rPr>
          <w:rFonts w:hint="eastAsia"/>
        </w:rPr>
        <w:t xml:space="preserve"> </w:t>
      </w:r>
      <w:r>
        <w:rPr>
          <w:rFonts w:hint="eastAsia"/>
        </w:rPr>
        <w:t>首先，进行市场调研，了解珠宝行业的发展趋势、竞争对手、目标受众和消费者需求。根据调研结果，明确定位并确定自身项目的特色和优势，为后续的运营和推广奠定基础；建立品牌形象：</w:t>
      </w:r>
      <w:r>
        <w:rPr>
          <w:rFonts w:hint="eastAsia"/>
        </w:rPr>
        <w:t xml:space="preserve"> </w:t>
      </w:r>
      <w:r>
        <w:rPr>
          <w:rFonts w:hint="eastAsia"/>
        </w:rPr>
        <w:t>开发一个吸引人的品牌形象，其中包括命名、标识、品牌故事和理念。确保品牌与目标受众的需求和品味相符，并在网站上突出展示品牌价值观；供应链与产品采购：</w:t>
      </w:r>
      <w:r>
        <w:rPr>
          <w:rFonts w:hint="eastAsia"/>
        </w:rPr>
        <w:t xml:space="preserve"> </w:t>
      </w:r>
      <w:r>
        <w:rPr>
          <w:rFonts w:hint="eastAsia"/>
        </w:rPr>
        <w:t>确保与可靠的供应商合作，确保珠宝的品质和真实性。建立良好的供应链，确保产品来源可追溯，可持续性，以及符合标准；产品展示和描述：</w:t>
      </w:r>
      <w:r>
        <w:rPr>
          <w:rFonts w:hint="eastAsia"/>
        </w:rPr>
        <w:t xml:space="preserve"> </w:t>
      </w:r>
      <w:r>
        <w:rPr>
          <w:rFonts w:hint="eastAsia"/>
        </w:rPr>
        <w:t>开发专业且吸引人的产品页面，包括高质量的珠宝图片、详细的产品描述和规格，以及相关的珠宝知识和价格信息；在线交易平台：</w:t>
      </w:r>
      <w:r>
        <w:rPr>
          <w:rFonts w:hint="eastAsia"/>
        </w:rPr>
        <w:t xml:space="preserve"> </w:t>
      </w:r>
      <w:r>
        <w:rPr>
          <w:rFonts w:hint="eastAsia"/>
        </w:rPr>
        <w:t>搭建安全可靠的在线支付系统，并提供多种支付方式和货币选择，以适应不同地区客户的需求。同时，确保交易过程的安全性和可信度；个性化定制服务：</w:t>
      </w:r>
      <w:r>
        <w:rPr>
          <w:rFonts w:hint="eastAsia"/>
        </w:rPr>
        <w:t xml:space="preserve"> </w:t>
      </w:r>
      <w:r>
        <w:rPr>
          <w:rFonts w:hint="eastAsia"/>
        </w:rPr>
        <w:t>提供个性化定制服务，允许客户根据自己的喜好和预算定制珠宝产品，包括在线设计工具和定制咨询；用户体验优化：</w:t>
      </w:r>
      <w:r>
        <w:rPr>
          <w:rFonts w:hint="eastAsia"/>
        </w:rPr>
        <w:t xml:space="preserve"> </w:t>
      </w:r>
      <w:r>
        <w:rPr>
          <w:rFonts w:hint="eastAsia"/>
        </w:rPr>
        <w:t>重视用户体验，确保网站界面友好、易于导航，提供给客户良好的浏览和购物体验。以提升品牌知名度和吸引潜在客户；客户服务与售后：</w:t>
      </w:r>
      <w:r>
        <w:rPr>
          <w:rFonts w:hint="eastAsia"/>
        </w:rPr>
        <w:t xml:space="preserve"> </w:t>
      </w:r>
      <w:r>
        <w:rPr>
          <w:rFonts w:hint="eastAsia"/>
        </w:rPr>
        <w:t>提供高品质的客户服务和售后支持，包括在线咨询、退换</w:t>
      </w:r>
      <w:proofErr w:type="gramStart"/>
      <w:r>
        <w:rPr>
          <w:rFonts w:hint="eastAsia"/>
        </w:rPr>
        <w:t>货政策</w:t>
      </w:r>
      <w:proofErr w:type="gramEnd"/>
      <w:r>
        <w:rPr>
          <w:rFonts w:hint="eastAsia"/>
        </w:rPr>
        <w:t>和售后维护等，以确保客户满意度和忠诚度；数据分析和优化：</w:t>
      </w:r>
      <w:r>
        <w:rPr>
          <w:rFonts w:hint="eastAsia"/>
        </w:rPr>
        <w:t xml:space="preserve"> </w:t>
      </w:r>
      <w:r>
        <w:rPr>
          <w:rFonts w:hint="eastAsia"/>
        </w:rPr>
        <w:t>运用数据分析工具追踪网站流量、用户行为以及销售数据，通过数据洞察不断优化网站内容、产品和营销策略。这些是建立网页售卖珠宝项目的一般思路，关键在于深入了解市场需求，提供优质产品和服务，以及持续优化运营和用户体验。</w:t>
      </w:r>
    </w:p>
    <w:p w14:paraId="1015EFE8" w14:textId="77777777" w:rsidR="00DA03CF" w:rsidRDefault="00DA03CF">
      <w:pPr>
        <w:pStyle w:val="2"/>
        <w:ind w:left="676" w:hanging="676"/>
      </w:pPr>
      <w:bookmarkStart w:id="15" w:name="_Toc169331957"/>
      <w:r>
        <w:rPr>
          <w:rFonts w:hint="eastAsia"/>
        </w:rPr>
        <w:t>总体架构</w:t>
      </w:r>
      <w:bookmarkEnd w:id="15"/>
    </w:p>
    <w:p w14:paraId="5D230789" w14:textId="75D0FF35" w:rsidR="009620F6" w:rsidRPr="0045491A" w:rsidRDefault="009620F6" w:rsidP="009620F6">
      <w:pPr>
        <w:pStyle w:val="a1"/>
        <w:numPr>
          <w:ilvl w:val="0"/>
          <w:numId w:val="3"/>
        </w:numPr>
        <w:ind w:firstLineChars="0"/>
        <w:rPr>
          <w:rFonts w:ascii="宋体" w:hAnsi="宋体"/>
        </w:rPr>
      </w:pPr>
      <w:r w:rsidRPr="0045491A">
        <w:rPr>
          <w:rFonts w:ascii="宋体" w:hAnsi="宋体" w:hint="eastAsia"/>
        </w:rPr>
        <w:t>前端</w:t>
      </w:r>
    </w:p>
    <w:p w14:paraId="7ECA1B08" w14:textId="4F782B27" w:rsidR="004464F2" w:rsidRPr="0045491A" w:rsidRDefault="009620F6" w:rsidP="00186AD7">
      <w:pPr>
        <w:pStyle w:val="a1"/>
        <w:numPr>
          <w:ilvl w:val="1"/>
          <w:numId w:val="3"/>
        </w:numPr>
        <w:ind w:firstLineChars="0"/>
        <w:rPr>
          <w:rFonts w:ascii="宋体" w:hAnsi="宋体"/>
        </w:rPr>
      </w:pPr>
      <w:r w:rsidRPr="0045491A">
        <w:rPr>
          <w:rFonts w:ascii="宋体" w:hAnsi="宋体" w:hint="eastAsia"/>
        </w:rPr>
        <w:t>管理员前端</w:t>
      </w:r>
      <w:r w:rsidR="00186AD7" w:rsidRPr="0045491A">
        <w:rPr>
          <w:rFonts w:ascii="宋体" w:hAnsi="宋体" w:hint="eastAsia"/>
        </w:rPr>
        <w:t>（Vue</w:t>
      </w:r>
      <w:r w:rsidR="00186AD7" w:rsidRPr="0045491A">
        <w:rPr>
          <w:rFonts w:ascii="宋体" w:hAnsi="宋体"/>
        </w:rPr>
        <w:t>.js</w:t>
      </w:r>
      <w:r w:rsidR="00186AD7" w:rsidRPr="0045491A">
        <w:rPr>
          <w:rFonts w:ascii="宋体" w:hAnsi="宋体" w:hint="eastAsia"/>
        </w:rPr>
        <w:t>）</w:t>
      </w:r>
    </w:p>
    <w:p w14:paraId="0CCBC4EB" w14:textId="12389A6C" w:rsidR="00E06FE6" w:rsidRPr="0045491A" w:rsidRDefault="00E06FE6" w:rsidP="00186AD7">
      <w:pPr>
        <w:pStyle w:val="a1"/>
        <w:numPr>
          <w:ilvl w:val="1"/>
          <w:numId w:val="3"/>
        </w:numPr>
        <w:ind w:firstLineChars="0"/>
        <w:rPr>
          <w:rFonts w:ascii="宋体" w:hAnsi="宋体"/>
        </w:rPr>
      </w:pPr>
      <w:r w:rsidRPr="0045491A">
        <w:rPr>
          <w:rFonts w:ascii="宋体" w:hAnsi="宋体" w:hint="eastAsia"/>
        </w:rPr>
        <w:t>用户前端</w:t>
      </w:r>
      <w:r w:rsidR="00186AD7" w:rsidRPr="0045491A">
        <w:rPr>
          <w:rFonts w:ascii="宋体" w:hAnsi="宋体" w:hint="eastAsia"/>
        </w:rPr>
        <w:t>（</w:t>
      </w:r>
      <w:proofErr w:type="gramStart"/>
      <w:r w:rsidR="00186AD7" w:rsidRPr="0045491A">
        <w:rPr>
          <w:rFonts w:ascii="宋体" w:hAnsi="宋体" w:hint="eastAsia"/>
        </w:rPr>
        <w:t>微信小</w:t>
      </w:r>
      <w:proofErr w:type="gramEnd"/>
      <w:r w:rsidR="00186AD7" w:rsidRPr="0045491A">
        <w:rPr>
          <w:rFonts w:ascii="宋体" w:hAnsi="宋体" w:hint="eastAsia"/>
        </w:rPr>
        <w:t>程序开发工具）</w:t>
      </w:r>
    </w:p>
    <w:p w14:paraId="5B1BC878" w14:textId="75334424" w:rsidR="00C91D75" w:rsidRPr="0045491A" w:rsidRDefault="00186AD7" w:rsidP="00C91D75">
      <w:pPr>
        <w:pStyle w:val="a1"/>
        <w:numPr>
          <w:ilvl w:val="0"/>
          <w:numId w:val="3"/>
        </w:numPr>
        <w:ind w:firstLineChars="0"/>
        <w:rPr>
          <w:rFonts w:ascii="宋体" w:hAnsi="宋体"/>
        </w:rPr>
      </w:pPr>
      <w:r w:rsidRPr="0045491A">
        <w:rPr>
          <w:rFonts w:ascii="宋体" w:hAnsi="宋体" w:hint="eastAsia"/>
        </w:rPr>
        <w:t>后端（Spring</w:t>
      </w:r>
      <w:r w:rsidRPr="0045491A">
        <w:rPr>
          <w:rFonts w:ascii="宋体" w:hAnsi="宋体"/>
        </w:rPr>
        <w:t xml:space="preserve"> </w:t>
      </w:r>
      <w:r w:rsidRPr="0045491A">
        <w:rPr>
          <w:rFonts w:ascii="宋体" w:hAnsi="宋体" w:hint="eastAsia"/>
        </w:rPr>
        <w:t>Boot）</w:t>
      </w:r>
    </w:p>
    <w:p w14:paraId="420B6103" w14:textId="5A7DDED5" w:rsidR="00186AD7" w:rsidRPr="0045491A" w:rsidRDefault="00F852B2" w:rsidP="00186AD7">
      <w:pPr>
        <w:pStyle w:val="a1"/>
        <w:numPr>
          <w:ilvl w:val="1"/>
          <w:numId w:val="3"/>
        </w:numPr>
        <w:ind w:firstLineChars="0"/>
        <w:rPr>
          <w:rFonts w:ascii="宋体" w:hAnsi="宋体"/>
        </w:rPr>
      </w:pPr>
      <w:r w:rsidRPr="0045491A">
        <w:rPr>
          <w:rFonts w:ascii="宋体" w:hAnsi="宋体" w:hint="eastAsia"/>
        </w:rPr>
        <w:t>控制器</w:t>
      </w:r>
      <w:r w:rsidR="001169A8" w:rsidRPr="0045491A">
        <w:rPr>
          <w:rFonts w:ascii="宋体" w:hAnsi="宋体"/>
        </w:rPr>
        <w:t> (Controller)</w:t>
      </w:r>
      <w:r w:rsidR="001169A8" w:rsidRPr="0045491A">
        <w:rPr>
          <w:rFonts w:ascii="宋体" w:hAnsi="宋体" w:hint="eastAsia"/>
        </w:rPr>
        <w:t>:</w:t>
      </w:r>
      <w:r w:rsidR="001169A8" w:rsidRPr="0045491A">
        <w:rPr>
          <w:rFonts w:ascii="宋体" w:hAnsi="宋体"/>
        </w:rPr>
        <w:t>负责处理前端发送的HTTP请求，并将请求转发给对应的服务处理，然后返回响应给前端。</w:t>
      </w:r>
    </w:p>
    <w:p w14:paraId="3E6F3110" w14:textId="101CF084" w:rsidR="001169A8" w:rsidRPr="0045491A" w:rsidRDefault="00224F84" w:rsidP="00186AD7">
      <w:pPr>
        <w:pStyle w:val="a1"/>
        <w:numPr>
          <w:ilvl w:val="1"/>
          <w:numId w:val="3"/>
        </w:numPr>
        <w:ind w:firstLineChars="0"/>
        <w:rPr>
          <w:rFonts w:ascii="宋体" w:hAnsi="宋体"/>
        </w:rPr>
      </w:pPr>
      <w:r w:rsidRPr="0045491A">
        <w:rPr>
          <w:rFonts w:ascii="宋体" w:hAnsi="宋体" w:hint="eastAsia"/>
        </w:rPr>
        <w:t>数据处理</w:t>
      </w:r>
      <w:r w:rsidR="002D008E" w:rsidRPr="0045491A">
        <w:rPr>
          <w:rFonts w:ascii="宋体" w:hAnsi="宋体"/>
        </w:rPr>
        <w:t>(Mapper):</w:t>
      </w:r>
      <w:proofErr w:type="spellStart"/>
      <w:r w:rsidR="00566D8F" w:rsidRPr="0045491A">
        <w:rPr>
          <w:rFonts w:ascii="宋体" w:hAnsi="宋体" w:hint="eastAsia"/>
        </w:rPr>
        <w:t>Mybatis</w:t>
      </w:r>
      <w:proofErr w:type="spellEnd"/>
      <w:r w:rsidR="00566D8F" w:rsidRPr="0045491A">
        <w:rPr>
          <w:rFonts w:ascii="宋体" w:hAnsi="宋体" w:hint="eastAsia"/>
        </w:rPr>
        <w:t>框架中定义SQL语句和映射关系的配置文件</w:t>
      </w:r>
      <w:r w:rsidR="00E836E0" w:rsidRPr="0045491A">
        <w:rPr>
          <w:rFonts w:ascii="宋体" w:hAnsi="宋体" w:hint="eastAsia"/>
        </w:rPr>
        <w:t>。</w:t>
      </w:r>
    </w:p>
    <w:p w14:paraId="6EC88D2B" w14:textId="055C2ED4" w:rsidR="00E836E0" w:rsidRPr="0045491A" w:rsidRDefault="00E836E0" w:rsidP="00186AD7">
      <w:pPr>
        <w:pStyle w:val="a1"/>
        <w:numPr>
          <w:ilvl w:val="1"/>
          <w:numId w:val="3"/>
        </w:numPr>
        <w:ind w:firstLineChars="0"/>
        <w:rPr>
          <w:rFonts w:ascii="宋体" w:hAnsi="宋体"/>
        </w:rPr>
      </w:pPr>
      <w:r w:rsidRPr="0045491A">
        <w:rPr>
          <w:rFonts w:ascii="宋体" w:hAnsi="宋体" w:hint="eastAsia"/>
        </w:rPr>
        <w:t>数据库(</w:t>
      </w:r>
      <w:r w:rsidRPr="0045491A">
        <w:rPr>
          <w:rFonts w:ascii="宋体" w:hAnsi="宋体"/>
        </w:rPr>
        <w:t>MySQL)</w:t>
      </w:r>
      <w:r w:rsidRPr="0045491A">
        <w:rPr>
          <w:rFonts w:ascii="宋体" w:hAnsi="宋体" w:hint="eastAsia"/>
        </w:rPr>
        <w:t>:本项目使用MySQ</w:t>
      </w:r>
      <w:r w:rsidRPr="0045491A">
        <w:rPr>
          <w:rFonts w:ascii="宋体" w:hAnsi="宋体"/>
        </w:rPr>
        <w:t>L</w:t>
      </w:r>
      <w:r w:rsidRPr="0045491A">
        <w:rPr>
          <w:rFonts w:ascii="宋体" w:hAnsi="宋体" w:hint="eastAsia"/>
        </w:rPr>
        <w:t>数据库存储数据。</w:t>
      </w:r>
    </w:p>
    <w:p w14:paraId="5C79081B" w14:textId="3531A4BA" w:rsidR="00E836E0" w:rsidRPr="0045491A" w:rsidRDefault="0045491A" w:rsidP="0045491A">
      <w:pPr>
        <w:numPr>
          <w:ilvl w:val="1"/>
          <w:numId w:val="3"/>
        </w:numPr>
        <w:rPr>
          <w:rFonts w:ascii="宋体" w:hAnsi="宋体"/>
        </w:rPr>
      </w:pPr>
      <w:r w:rsidRPr="0045491A">
        <w:rPr>
          <w:rFonts w:ascii="宋体" w:hAnsi="宋体" w:hint="eastAsia"/>
        </w:rPr>
        <w:t>服务 (Service)：包含业务逻辑的服务层，负责处理具体的业务需求，例如处理用户登录、查询数据等。</w:t>
      </w:r>
    </w:p>
    <w:p w14:paraId="2A2B2CBF" w14:textId="77777777" w:rsidR="00DA03CF" w:rsidRDefault="00DA03CF">
      <w:pPr>
        <w:pStyle w:val="1"/>
      </w:pPr>
      <w:r>
        <w:rPr>
          <w:rFonts w:hint="eastAsia"/>
          <w:b/>
        </w:rPr>
        <w:lastRenderedPageBreak/>
        <w:t xml:space="preserve">  </w:t>
      </w:r>
      <w:bookmarkStart w:id="16" w:name="_Toc169331958"/>
      <w:r>
        <w:rPr>
          <w:rFonts w:hint="eastAsia"/>
        </w:rPr>
        <w:t>设计与实现</w:t>
      </w:r>
      <w:bookmarkEnd w:id="16"/>
    </w:p>
    <w:p w14:paraId="556060C5" w14:textId="77777777" w:rsidR="00DA03CF" w:rsidRDefault="00DA03CF">
      <w:pPr>
        <w:pStyle w:val="2"/>
        <w:ind w:left="709" w:hanging="676"/>
      </w:pPr>
      <w:bookmarkStart w:id="17" w:name="_Toc169331959"/>
      <w:r>
        <w:rPr>
          <w:rFonts w:hint="eastAsia"/>
        </w:rPr>
        <w:t>前端界面设计</w:t>
      </w:r>
      <w:bookmarkEnd w:id="17"/>
    </w:p>
    <w:p w14:paraId="7696F875" w14:textId="1EFBC7DC" w:rsidR="003344C7" w:rsidRDefault="003344C7" w:rsidP="00A1308F">
      <w:pPr>
        <w:pStyle w:val="3"/>
        <w:ind w:left="709" w:right="240" w:hanging="676"/>
      </w:pPr>
      <w:bookmarkStart w:id="18" w:name="_Toc169331960"/>
      <w:r>
        <w:rPr>
          <w:rFonts w:hint="eastAsia"/>
        </w:rPr>
        <w:t>管理员登录界面设计</w:t>
      </w:r>
      <w:bookmarkEnd w:id="18"/>
    </w:p>
    <w:p w14:paraId="71591118" w14:textId="5C389BB3" w:rsidR="003344C7" w:rsidRPr="003344C7" w:rsidRDefault="0083470E" w:rsidP="003344C7">
      <w:pPr>
        <w:pStyle w:val="a1"/>
        <w:ind w:firstLine="480"/>
      </w:pPr>
      <w:r>
        <w:rPr>
          <w:noProof/>
        </w:rPr>
        <w:drawing>
          <wp:inline distT="0" distB="0" distL="0" distR="0" wp14:anchorId="5505621E" wp14:editId="42D32C8E">
            <wp:extent cx="5722620" cy="3215640"/>
            <wp:effectExtent l="0" t="0" r="0" b="0"/>
            <wp:docPr id="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A3A2" w14:textId="556C21E1" w:rsidR="003344C7" w:rsidRDefault="00AB0C99" w:rsidP="00A1308F">
      <w:pPr>
        <w:pStyle w:val="3"/>
        <w:ind w:left="709" w:right="240" w:hanging="676"/>
      </w:pPr>
      <w:bookmarkStart w:id="19" w:name="_Toc169331961"/>
      <w:r>
        <w:rPr>
          <w:rFonts w:hint="eastAsia"/>
        </w:rPr>
        <w:t>管理员首页界面设计</w:t>
      </w:r>
      <w:bookmarkEnd w:id="19"/>
    </w:p>
    <w:p w14:paraId="61B34BCC" w14:textId="2099BF4A" w:rsidR="00300DF8" w:rsidRDefault="0083470E" w:rsidP="00300DF8">
      <w:pPr>
        <w:pStyle w:val="a1"/>
        <w:ind w:firstLine="480"/>
        <w:rPr>
          <w:noProof/>
        </w:rPr>
      </w:pPr>
      <w:r>
        <w:rPr>
          <w:noProof/>
        </w:rPr>
        <w:drawing>
          <wp:inline distT="0" distB="0" distL="0" distR="0" wp14:anchorId="22E4C055" wp14:editId="2C0E7CB6">
            <wp:extent cx="5722620" cy="3032760"/>
            <wp:effectExtent l="0" t="0" r="0" b="0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2A7F" w14:textId="746935C4" w:rsidR="00300DF8" w:rsidRPr="00300DF8" w:rsidRDefault="0083470E" w:rsidP="00300DF8">
      <w:pPr>
        <w:pStyle w:val="a1"/>
        <w:ind w:firstLine="480"/>
      </w:pPr>
      <w:r>
        <w:rPr>
          <w:noProof/>
        </w:rPr>
        <w:lastRenderedPageBreak/>
        <w:drawing>
          <wp:inline distT="0" distB="0" distL="0" distR="0" wp14:anchorId="6FCB96EA" wp14:editId="6F019DC5">
            <wp:extent cx="5722620" cy="3215640"/>
            <wp:effectExtent l="0" t="0" r="0" b="0"/>
            <wp:docPr id="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2C89" w14:textId="3C508C1C" w:rsidR="003344C7" w:rsidRDefault="00300DF8" w:rsidP="00A1308F">
      <w:pPr>
        <w:pStyle w:val="3"/>
        <w:ind w:left="709" w:right="240" w:hanging="676"/>
      </w:pPr>
      <w:bookmarkStart w:id="20" w:name="_Toc169331962"/>
      <w:r>
        <w:rPr>
          <w:rFonts w:hint="eastAsia"/>
        </w:rPr>
        <w:t>管理员用户管理页面设计</w:t>
      </w:r>
      <w:bookmarkEnd w:id="20"/>
    </w:p>
    <w:p w14:paraId="0E1F3739" w14:textId="5065B614" w:rsidR="00561AA6" w:rsidRPr="00561AA6" w:rsidRDefault="0083470E" w:rsidP="00561AA6">
      <w:pPr>
        <w:pStyle w:val="a1"/>
        <w:ind w:firstLine="480"/>
      </w:pPr>
      <w:r>
        <w:rPr>
          <w:noProof/>
        </w:rPr>
        <w:drawing>
          <wp:inline distT="0" distB="0" distL="0" distR="0" wp14:anchorId="27C46535" wp14:editId="36D39B82">
            <wp:extent cx="5722620" cy="3215640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3D77" w14:textId="05C252CF" w:rsidR="003344C7" w:rsidRDefault="001C0E74" w:rsidP="00A1308F">
      <w:pPr>
        <w:pStyle w:val="3"/>
        <w:ind w:left="709" w:right="240" w:hanging="676"/>
      </w:pPr>
      <w:bookmarkStart w:id="21" w:name="_Toc169331963"/>
      <w:r>
        <w:rPr>
          <w:rFonts w:hint="eastAsia"/>
        </w:rPr>
        <w:lastRenderedPageBreak/>
        <w:t>管理员商品管理界面设计</w:t>
      </w:r>
      <w:bookmarkEnd w:id="21"/>
    </w:p>
    <w:p w14:paraId="1EBA77F3" w14:textId="137977C1" w:rsidR="001C0E74" w:rsidRPr="001C0E74" w:rsidRDefault="0083470E" w:rsidP="001C0E74">
      <w:pPr>
        <w:pStyle w:val="a1"/>
        <w:ind w:firstLine="480"/>
      </w:pPr>
      <w:r>
        <w:rPr>
          <w:noProof/>
        </w:rPr>
        <w:drawing>
          <wp:inline distT="0" distB="0" distL="0" distR="0" wp14:anchorId="59A6D2B0" wp14:editId="41CB7EFE">
            <wp:extent cx="5722620" cy="3215640"/>
            <wp:effectExtent l="0" t="0" r="0" b="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D2D3" w14:textId="703D0E2E" w:rsidR="003344C7" w:rsidRDefault="00A02741" w:rsidP="00A1308F">
      <w:pPr>
        <w:pStyle w:val="3"/>
        <w:ind w:left="709" w:right="240" w:hanging="676"/>
      </w:pPr>
      <w:bookmarkStart w:id="22" w:name="_Toc169331964"/>
      <w:r>
        <w:rPr>
          <w:rFonts w:hint="eastAsia"/>
        </w:rPr>
        <w:t>管理员</w:t>
      </w:r>
      <w:r w:rsidR="006F26E6">
        <w:rPr>
          <w:rFonts w:hint="eastAsia"/>
        </w:rPr>
        <w:t>商品图片管理界面设计</w:t>
      </w:r>
      <w:bookmarkEnd w:id="22"/>
    </w:p>
    <w:p w14:paraId="4657A3B7" w14:textId="1209CB58" w:rsidR="0017383C" w:rsidRPr="0017383C" w:rsidRDefault="0083470E" w:rsidP="0017383C">
      <w:pPr>
        <w:pStyle w:val="a1"/>
        <w:ind w:firstLine="480"/>
      </w:pPr>
      <w:r>
        <w:rPr>
          <w:noProof/>
        </w:rPr>
        <w:drawing>
          <wp:inline distT="0" distB="0" distL="0" distR="0" wp14:anchorId="5B2A7C59" wp14:editId="281B7E5D">
            <wp:extent cx="5722620" cy="3215640"/>
            <wp:effectExtent l="0" t="0" r="0" b="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C544" w14:textId="47A5D57D" w:rsidR="003344C7" w:rsidRDefault="007111FE" w:rsidP="00A1308F">
      <w:pPr>
        <w:pStyle w:val="3"/>
        <w:ind w:left="709" w:right="240" w:hanging="676"/>
      </w:pPr>
      <w:bookmarkStart w:id="23" w:name="_Toc169331965"/>
      <w:r>
        <w:rPr>
          <w:rFonts w:hint="eastAsia"/>
        </w:rPr>
        <w:lastRenderedPageBreak/>
        <w:t>管理员商品标签管理界面设计</w:t>
      </w:r>
      <w:bookmarkEnd w:id="23"/>
    </w:p>
    <w:p w14:paraId="40568498" w14:textId="2FA03C31" w:rsidR="007111FE" w:rsidRPr="007111FE" w:rsidRDefault="0083470E" w:rsidP="007111FE">
      <w:pPr>
        <w:pStyle w:val="a1"/>
        <w:ind w:firstLine="480"/>
      </w:pPr>
      <w:r>
        <w:rPr>
          <w:noProof/>
        </w:rPr>
        <w:drawing>
          <wp:inline distT="0" distB="0" distL="0" distR="0" wp14:anchorId="63DF00BD" wp14:editId="294DC8C2">
            <wp:extent cx="5722620" cy="3215640"/>
            <wp:effectExtent l="0" t="0" r="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88A8" w14:textId="36F88E7A" w:rsidR="003344C7" w:rsidRDefault="008C7E9A" w:rsidP="00A1308F">
      <w:pPr>
        <w:pStyle w:val="3"/>
        <w:ind w:left="709" w:right="240" w:hanging="676"/>
      </w:pPr>
      <w:bookmarkStart w:id="24" w:name="_Toc169331966"/>
      <w:r>
        <w:rPr>
          <w:rFonts w:hint="eastAsia"/>
        </w:rPr>
        <w:t>管理员商品款式管理界面</w:t>
      </w:r>
      <w:r w:rsidR="007C03AA">
        <w:rPr>
          <w:rFonts w:hint="eastAsia"/>
        </w:rPr>
        <w:t>设计</w:t>
      </w:r>
      <w:bookmarkEnd w:id="24"/>
    </w:p>
    <w:p w14:paraId="442FD1EB" w14:textId="1A6C9442" w:rsidR="008C7E9A" w:rsidRPr="008C7E9A" w:rsidRDefault="0083470E" w:rsidP="008C7E9A">
      <w:pPr>
        <w:pStyle w:val="a1"/>
        <w:ind w:firstLine="480"/>
      </w:pPr>
      <w:r>
        <w:rPr>
          <w:noProof/>
        </w:rPr>
        <w:drawing>
          <wp:inline distT="0" distB="0" distL="0" distR="0" wp14:anchorId="44D2974B" wp14:editId="19CB5A24">
            <wp:extent cx="5722620" cy="3215640"/>
            <wp:effectExtent l="0" t="0" r="0" b="0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95C3" w14:textId="720FFEB8" w:rsidR="003344C7" w:rsidRDefault="007C03AA" w:rsidP="00A1308F">
      <w:pPr>
        <w:pStyle w:val="3"/>
        <w:ind w:left="709" w:right="240" w:hanging="676"/>
      </w:pPr>
      <w:bookmarkStart w:id="25" w:name="_Toc169331967"/>
      <w:r>
        <w:rPr>
          <w:rFonts w:hint="eastAsia"/>
        </w:rPr>
        <w:lastRenderedPageBreak/>
        <w:t>管理员类型管理界面设计</w:t>
      </w:r>
      <w:bookmarkEnd w:id="25"/>
    </w:p>
    <w:p w14:paraId="22ACD0E5" w14:textId="7DAC0FDC" w:rsidR="00A11FEE" w:rsidRPr="00A11FEE" w:rsidRDefault="0083470E" w:rsidP="00A11FEE">
      <w:pPr>
        <w:pStyle w:val="a1"/>
        <w:ind w:firstLine="480"/>
      </w:pPr>
      <w:r>
        <w:rPr>
          <w:noProof/>
        </w:rPr>
        <w:drawing>
          <wp:inline distT="0" distB="0" distL="0" distR="0" wp14:anchorId="6B64B392" wp14:editId="54CB6415">
            <wp:extent cx="5722620" cy="3215640"/>
            <wp:effectExtent l="0" t="0" r="0" b="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0FB6" w14:textId="0F1F3261" w:rsidR="003344C7" w:rsidRDefault="00A11FEE" w:rsidP="00A1308F">
      <w:pPr>
        <w:pStyle w:val="3"/>
        <w:ind w:left="709" w:right="240" w:hanging="676"/>
      </w:pPr>
      <w:bookmarkStart w:id="26" w:name="_Toc169331968"/>
      <w:r>
        <w:rPr>
          <w:rFonts w:hint="eastAsia"/>
        </w:rPr>
        <w:t>管理员标签管理界面设计</w:t>
      </w:r>
      <w:bookmarkEnd w:id="26"/>
    </w:p>
    <w:p w14:paraId="3562E062" w14:textId="047E3D1F" w:rsidR="00A11FEE" w:rsidRPr="00A11FEE" w:rsidRDefault="0083470E" w:rsidP="00A11FEE">
      <w:pPr>
        <w:pStyle w:val="a1"/>
        <w:ind w:firstLine="480"/>
      </w:pPr>
      <w:r>
        <w:rPr>
          <w:noProof/>
        </w:rPr>
        <w:drawing>
          <wp:inline distT="0" distB="0" distL="0" distR="0" wp14:anchorId="20601D9D" wp14:editId="0DA02C2D">
            <wp:extent cx="5722620" cy="3215640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C989" w14:textId="1133E243" w:rsidR="00A02741" w:rsidRDefault="00A11FEE" w:rsidP="00A1308F">
      <w:pPr>
        <w:pStyle w:val="3"/>
        <w:ind w:left="709" w:right="240" w:hanging="676"/>
      </w:pPr>
      <w:bookmarkStart w:id="27" w:name="_Toc169331969"/>
      <w:r>
        <w:rPr>
          <w:rFonts w:hint="eastAsia"/>
        </w:rPr>
        <w:lastRenderedPageBreak/>
        <w:t>管理员活动管理界面设计</w:t>
      </w:r>
      <w:bookmarkEnd w:id="27"/>
    </w:p>
    <w:p w14:paraId="4CADA880" w14:textId="30767E08" w:rsidR="00F47454" w:rsidRPr="00F47454" w:rsidRDefault="0083470E" w:rsidP="00F47454">
      <w:pPr>
        <w:pStyle w:val="a1"/>
        <w:ind w:firstLine="480"/>
      </w:pPr>
      <w:r>
        <w:rPr>
          <w:noProof/>
        </w:rPr>
        <w:drawing>
          <wp:inline distT="0" distB="0" distL="0" distR="0" wp14:anchorId="5FA13037" wp14:editId="5E5568BE">
            <wp:extent cx="5722620" cy="321564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B04E" w14:textId="7BA676A7" w:rsidR="00A02741" w:rsidRDefault="00F47454" w:rsidP="00A1308F">
      <w:pPr>
        <w:pStyle w:val="3"/>
        <w:ind w:left="709" w:right="240" w:hanging="676"/>
      </w:pPr>
      <w:bookmarkStart w:id="28" w:name="_Toc169331970"/>
      <w:r>
        <w:rPr>
          <w:rFonts w:hint="eastAsia"/>
        </w:rPr>
        <w:t>管理员订单管理界面设计</w:t>
      </w:r>
      <w:bookmarkEnd w:id="28"/>
    </w:p>
    <w:p w14:paraId="22C4248D" w14:textId="28E29CED" w:rsidR="00F47454" w:rsidRPr="00F47454" w:rsidRDefault="0083470E" w:rsidP="00F47454">
      <w:pPr>
        <w:pStyle w:val="a1"/>
        <w:ind w:firstLine="480"/>
      </w:pPr>
      <w:r>
        <w:rPr>
          <w:noProof/>
        </w:rPr>
        <w:drawing>
          <wp:inline distT="0" distB="0" distL="0" distR="0" wp14:anchorId="541CFBD9" wp14:editId="39892B78">
            <wp:extent cx="5722620" cy="321564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F5DE" w14:textId="0262F751" w:rsidR="00A02741" w:rsidRDefault="00C66DDA" w:rsidP="00A1308F">
      <w:pPr>
        <w:pStyle w:val="3"/>
        <w:ind w:left="709" w:right="240" w:hanging="676"/>
      </w:pPr>
      <w:bookmarkStart w:id="29" w:name="_Toc169331971"/>
      <w:r>
        <w:rPr>
          <w:rFonts w:hint="eastAsia"/>
        </w:rPr>
        <w:lastRenderedPageBreak/>
        <w:t>管理员日志管理界面设计</w:t>
      </w:r>
      <w:bookmarkEnd w:id="29"/>
    </w:p>
    <w:p w14:paraId="5ABD8B77" w14:textId="5BEBF0F0" w:rsidR="00C66DDA" w:rsidRPr="00C66DDA" w:rsidRDefault="0083470E" w:rsidP="00C66DDA">
      <w:pPr>
        <w:pStyle w:val="a1"/>
        <w:ind w:firstLine="480"/>
      </w:pPr>
      <w:r>
        <w:rPr>
          <w:noProof/>
        </w:rPr>
        <w:drawing>
          <wp:inline distT="0" distB="0" distL="0" distR="0" wp14:anchorId="31620EA4" wp14:editId="7C3FE034">
            <wp:extent cx="5722620" cy="3215640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55B7" w14:textId="35F1A1D7" w:rsidR="00A02741" w:rsidRDefault="00085687" w:rsidP="00A1308F">
      <w:pPr>
        <w:pStyle w:val="3"/>
        <w:ind w:left="709" w:right="240" w:hanging="676"/>
      </w:pPr>
      <w:bookmarkStart w:id="30" w:name="_Toc169331972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首页界面设计</w:t>
      </w:r>
      <w:bookmarkEnd w:id="30"/>
    </w:p>
    <w:p w14:paraId="05B998F0" w14:textId="45DE7551" w:rsidR="00085687" w:rsidRPr="00085687" w:rsidRDefault="0083470E" w:rsidP="00A41280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69B91BE0" wp14:editId="31AFF1DD">
            <wp:extent cx="2080260" cy="4495800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CF2" w:rsidRPr="00880C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EE485E" wp14:editId="6925863A">
            <wp:extent cx="2080260" cy="449580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560A" w14:textId="29960496" w:rsidR="00A02741" w:rsidRDefault="00A41280" w:rsidP="00A1308F">
      <w:pPr>
        <w:pStyle w:val="3"/>
        <w:ind w:left="709" w:right="240" w:hanging="676"/>
      </w:pPr>
      <w:bookmarkStart w:id="31" w:name="_Toc169331973"/>
      <w:proofErr w:type="gramStart"/>
      <w:r>
        <w:rPr>
          <w:rFonts w:hint="eastAsia"/>
        </w:rPr>
        <w:lastRenderedPageBreak/>
        <w:t>微信端</w:t>
      </w:r>
      <w:proofErr w:type="gramEnd"/>
      <w:r w:rsidR="007C761C">
        <w:rPr>
          <w:rFonts w:hint="eastAsia"/>
        </w:rPr>
        <w:t>订单界面设计</w:t>
      </w:r>
      <w:bookmarkEnd w:id="31"/>
    </w:p>
    <w:p w14:paraId="16CE5174" w14:textId="2C2F2548" w:rsidR="007C761C" w:rsidRPr="007C761C" w:rsidRDefault="0083470E" w:rsidP="007C761C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043A5784" wp14:editId="1898778D">
            <wp:extent cx="1699260" cy="369570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C20" w:rsidRPr="00246C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5F464D" wp14:editId="4C0DDACB">
            <wp:extent cx="1699260" cy="367284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B9D2" w14:textId="6FA46031" w:rsidR="00A02741" w:rsidRDefault="007C761C" w:rsidP="00A1308F">
      <w:pPr>
        <w:pStyle w:val="3"/>
        <w:ind w:left="709" w:right="240" w:hanging="676"/>
      </w:pPr>
      <w:bookmarkStart w:id="32" w:name="_Toc169331974"/>
      <w:proofErr w:type="gramStart"/>
      <w:r>
        <w:rPr>
          <w:rFonts w:hint="eastAsia"/>
        </w:rPr>
        <w:t>微信端个人</w:t>
      </w:r>
      <w:proofErr w:type="gramEnd"/>
      <w:r>
        <w:rPr>
          <w:rFonts w:hint="eastAsia"/>
        </w:rPr>
        <w:t>中心界面设计</w:t>
      </w:r>
      <w:bookmarkEnd w:id="32"/>
    </w:p>
    <w:p w14:paraId="16E3CD65" w14:textId="2125A01E" w:rsidR="007C761C" w:rsidRPr="007C761C" w:rsidRDefault="0083470E" w:rsidP="00246C20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3E92B3C8" wp14:editId="41A63AAC">
            <wp:extent cx="1851660" cy="399288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23B" w:rsidRPr="00C222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1CE2F1" wp14:editId="66555EE0">
            <wp:extent cx="1851660" cy="400050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1551" w14:textId="3CB4375B" w:rsidR="00A02741" w:rsidRDefault="00633E1C" w:rsidP="00A1308F">
      <w:pPr>
        <w:pStyle w:val="3"/>
        <w:ind w:left="709" w:right="240" w:hanging="676"/>
      </w:pPr>
      <w:bookmarkStart w:id="33" w:name="_Toc169331975"/>
      <w:proofErr w:type="gramStart"/>
      <w:r>
        <w:rPr>
          <w:rFonts w:hint="eastAsia"/>
        </w:rPr>
        <w:lastRenderedPageBreak/>
        <w:t>微信端商品</w:t>
      </w:r>
      <w:proofErr w:type="gramEnd"/>
      <w:r>
        <w:rPr>
          <w:rFonts w:hint="eastAsia"/>
        </w:rPr>
        <w:t>界面设计</w:t>
      </w:r>
      <w:bookmarkEnd w:id="33"/>
    </w:p>
    <w:p w14:paraId="1EAA22C0" w14:textId="4D45B88C" w:rsidR="00633E1C" w:rsidRPr="00633E1C" w:rsidRDefault="0083470E" w:rsidP="009A49D3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165E5530" wp14:editId="5F11E9DD">
            <wp:extent cx="1638300" cy="35433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2B2A" w14:textId="4E578079" w:rsidR="00A02741" w:rsidRDefault="009A49D3" w:rsidP="00A1308F">
      <w:pPr>
        <w:pStyle w:val="3"/>
        <w:ind w:left="709" w:right="240" w:hanging="676"/>
      </w:pPr>
      <w:bookmarkStart w:id="34" w:name="_Toc169331976"/>
      <w:proofErr w:type="gramStart"/>
      <w:r>
        <w:rPr>
          <w:rFonts w:hint="eastAsia"/>
        </w:rPr>
        <w:t>微信端商品</w:t>
      </w:r>
      <w:proofErr w:type="gramEnd"/>
      <w:r>
        <w:rPr>
          <w:rFonts w:hint="eastAsia"/>
        </w:rPr>
        <w:t>详情界面设计</w:t>
      </w:r>
      <w:bookmarkEnd w:id="34"/>
    </w:p>
    <w:p w14:paraId="144B7D44" w14:textId="2B43C549" w:rsidR="00DA03CF" w:rsidRDefault="0083470E" w:rsidP="00B12814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0672777A" wp14:editId="2BB0734B">
            <wp:extent cx="1813560" cy="39243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4E61" w14:textId="378D11A2" w:rsidR="00DA03CF" w:rsidRDefault="00DA03CF">
      <w:pPr>
        <w:pStyle w:val="2"/>
        <w:ind w:left="709" w:hanging="676"/>
      </w:pPr>
      <w:bookmarkStart w:id="35" w:name="_Toc169331977"/>
      <w:r>
        <w:rPr>
          <w:rFonts w:hint="eastAsia"/>
        </w:rPr>
        <w:lastRenderedPageBreak/>
        <w:t>后端接口设计</w:t>
      </w:r>
      <w:bookmarkEnd w:id="35"/>
    </w:p>
    <w:p w14:paraId="6E1AA0CE" w14:textId="2629040E" w:rsidR="00DE7B5F" w:rsidRPr="00DE7B5F" w:rsidRDefault="00D81D77" w:rsidP="00DE7B5F">
      <w:pPr>
        <w:pStyle w:val="a1"/>
        <w:ind w:firstLine="480"/>
      </w:pPr>
      <w:r>
        <w:rPr>
          <w:rFonts w:hint="eastAsia"/>
        </w:rPr>
        <w:t>加粗字体为必填项</w:t>
      </w:r>
    </w:p>
    <w:p w14:paraId="00CE1860" w14:textId="5AC98E8F" w:rsidR="001D6638" w:rsidRDefault="001D6638">
      <w:pPr>
        <w:pStyle w:val="3"/>
        <w:ind w:left="709" w:right="240" w:hanging="676"/>
      </w:pPr>
      <w:bookmarkStart w:id="36" w:name="_Toc169331978"/>
      <w:r>
        <w:rPr>
          <w:rFonts w:hint="eastAsia"/>
        </w:rPr>
        <w:t>获取活动接口设计</w:t>
      </w:r>
      <w:bookmarkEnd w:id="36"/>
    </w:p>
    <w:p w14:paraId="6089F56E" w14:textId="77777777" w:rsidR="0071712D" w:rsidRDefault="001D6638" w:rsidP="0071712D">
      <w:pPr>
        <w:pStyle w:val="a1"/>
        <w:spacing w:line="360" w:lineRule="auto"/>
        <w:ind w:firstLine="480"/>
      </w:pPr>
      <w:r w:rsidRPr="001D6638">
        <w:t>http://127.0.0.1:2001/api/</w:t>
      </w:r>
      <w:r w:rsidR="00A37FC7" w:rsidRPr="00A37FC7">
        <w:t xml:space="preserve"> </w:t>
      </w:r>
      <w:proofErr w:type="spellStart"/>
      <w:r w:rsidR="00A37FC7" w:rsidRPr="00A37FC7">
        <w:t>getActivity</w:t>
      </w:r>
      <w:proofErr w:type="spellEnd"/>
    </w:p>
    <w:p w14:paraId="17C622F6" w14:textId="282BF6B8" w:rsidR="001D6638" w:rsidRPr="001D6638" w:rsidRDefault="00A37FC7" w:rsidP="0071712D">
      <w:pPr>
        <w:pStyle w:val="a1"/>
        <w:spacing w:line="360" w:lineRule="auto"/>
        <w:ind w:firstLine="480"/>
      </w:pPr>
      <w:r>
        <w:rPr>
          <w:rFonts w:hint="eastAsia"/>
        </w:rPr>
        <w:t>返回</w:t>
      </w:r>
      <w:r w:rsidR="006772A1">
        <w:rPr>
          <w:rFonts w:hint="eastAsia"/>
        </w:rPr>
        <w:t>活动表中的数据</w:t>
      </w:r>
      <w:r w:rsidR="00002D06">
        <w:rPr>
          <w:rFonts w:hint="eastAsia"/>
        </w:rPr>
        <w:t>。</w:t>
      </w:r>
    </w:p>
    <w:p w14:paraId="7D89C2CF" w14:textId="199AE196" w:rsidR="001D6638" w:rsidRDefault="006772A1">
      <w:pPr>
        <w:pStyle w:val="3"/>
        <w:ind w:left="709" w:right="240" w:hanging="676"/>
      </w:pPr>
      <w:bookmarkStart w:id="37" w:name="_Toc169331979"/>
      <w:r>
        <w:rPr>
          <w:rFonts w:hint="eastAsia"/>
        </w:rPr>
        <w:t>获取活动数量接口</w:t>
      </w:r>
      <w:bookmarkEnd w:id="37"/>
    </w:p>
    <w:p w14:paraId="431C2BB1" w14:textId="77777777" w:rsidR="0071712D" w:rsidRDefault="006772A1" w:rsidP="0071712D">
      <w:pPr>
        <w:pStyle w:val="a1"/>
        <w:spacing w:line="360" w:lineRule="auto"/>
        <w:ind w:firstLine="480"/>
      </w:pPr>
      <w:r w:rsidRPr="006772A1">
        <w:t xml:space="preserve">http://127.0.0.1:2001/api/ </w:t>
      </w:r>
      <w:proofErr w:type="spellStart"/>
      <w:r w:rsidRPr="006772A1">
        <w:t>getActivityCount</w:t>
      </w:r>
      <w:proofErr w:type="spellEnd"/>
    </w:p>
    <w:p w14:paraId="04363D0D" w14:textId="4C1DA411" w:rsidR="006772A1" w:rsidRPr="006772A1" w:rsidRDefault="00A172A5" w:rsidP="0071712D">
      <w:pPr>
        <w:pStyle w:val="a1"/>
        <w:spacing w:line="360" w:lineRule="auto"/>
        <w:ind w:firstLine="480"/>
      </w:pPr>
      <w:r>
        <w:rPr>
          <w:rFonts w:hint="eastAsia"/>
        </w:rPr>
        <w:t>返回活动表中的活动总数</w:t>
      </w:r>
      <w:r w:rsidR="00002D06">
        <w:rPr>
          <w:rFonts w:hint="eastAsia"/>
        </w:rPr>
        <w:t>。</w:t>
      </w:r>
    </w:p>
    <w:p w14:paraId="29037849" w14:textId="7CF1CB68" w:rsidR="001D6638" w:rsidRDefault="004C6174">
      <w:pPr>
        <w:pStyle w:val="3"/>
        <w:ind w:left="709" w:right="240" w:hanging="676"/>
      </w:pPr>
      <w:bookmarkStart w:id="38" w:name="_Toc169331980"/>
      <w:r>
        <w:rPr>
          <w:rFonts w:hint="eastAsia"/>
        </w:rPr>
        <w:t>按照</w:t>
      </w:r>
      <w:r w:rsidR="00DB6015">
        <w:rPr>
          <w:rFonts w:hint="eastAsia"/>
        </w:rPr>
        <w:t>名称获取活动接口</w:t>
      </w:r>
      <w:bookmarkEnd w:id="38"/>
    </w:p>
    <w:p w14:paraId="64880236" w14:textId="77777777" w:rsidR="0071712D" w:rsidRDefault="00DB6015" w:rsidP="0071712D">
      <w:pPr>
        <w:pStyle w:val="a1"/>
        <w:spacing w:line="360" w:lineRule="auto"/>
        <w:ind w:firstLine="480"/>
      </w:pPr>
      <w:r w:rsidRPr="00DB6015">
        <w:t xml:space="preserve">http://127.0.0.1:2001/api/ </w:t>
      </w:r>
      <w:proofErr w:type="spellStart"/>
      <w:r w:rsidRPr="00DB6015">
        <w:t>getActivityName</w:t>
      </w:r>
      <w:proofErr w:type="spellEnd"/>
      <w:r>
        <w:t>/</w:t>
      </w:r>
    </w:p>
    <w:p w14:paraId="41733B70" w14:textId="6C45C82F" w:rsidR="00DB6015" w:rsidRPr="00DB6015" w:rsidRDefault="00DB6015" w:rsidP="0071712D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23724B" w:rsidRPr="0023724B">
        <w:t>activityId</w:t>
      </w:r>
      <w:proofErr w:type="spellEnd"/>
      <w:r w:rsidR="0023724B">
        <w:rPr>
          <w:rFonts w:hint="eastAsia"/>
        </w:rPr>
        <w:t>、</w:t>
      </w:r>
      <w:proofErr w:type="spellStart"/>
      <w:r w:rsidR="00F9640D" w:rsidRPr="00F9640D">
        <w:t>activityName</w:t>
      </w:r>
      <w:proofErr w:type="spellEnd"/>
      <w:r w:rsidR="00F9640D">
        <w:rPr>
          <w:rFonts w:hint="eastAsia"/>
        </w:rPr>
        <w:t>、</w:t>
      </w:r>
      <w:proofErr w:type="spellStart"/>
      <w:r w:rsidR="00F9640D" w:rsidRPr="00F9640D">
        <w:t>activityBeginTime</w:t>
      </w:r>
      <w:proofErr w:type="spellEnd"/>
      <w:r w:rsidR="00883067">
        <w:rPr>
          <w:rFonts w:hint="eastAsia"/>
        </w:rPr>
        <w:t>，返回对应活动</w:t>
      </w:r>
      <w:r w:rsidR="00EB0803">
        <w:rPr>
          <w:rFonts w:hint="eastAsia"/>
        </w:rPr>
        <w:t>的数据</w:t>
      </w:r>
      <w:r w:rsidR="00002D06">
        <w:rPr>
          <w:rFonts w:hint="eastAsia"/>
        </w:rPr>
        <w:t>。</w:t>
      </w:r>
    </w:p>
    <w:p w14:paraId="052A5BEB" w14:textId="0F9BA71E" w:rsidR="001D6638" w:rsidRDefault="00EB0803">
      <w:pPr>
        <w:pStyle w:val="3"/>
        <w:ind w:left="709" w:right="240" w:hanging="676"/>
      </w:pPr>
      <w:bookmarkStart w:id="39" w:name="_Toc169331981"/>
      <w:r>
        <w:rPr>
          <w:rFonts w:hint="eastAsia"/>
        </w:rPr>
        <w:t>更新活动接口设计</w:t>
      </w:r>
      <w:bookmarkEnd w:id="39"/>
    </w:p>
    <w:p w14:paraId="66475C34" w14:textId="77777777" w:rsidR="0071712D" w:rsidRDefault="00C014E7" w:rsidP="0090429F">
      <w:pPr>
        <w:pStyle w:val="a1"/>
        <w:spacing w:line="360" w:lineRule="auto"/>
        <w:ind w:firstLine="480"/>
      </w:pPr>
      <w:r w:rsidRPr="00C014E7">
        <w:t xml:space="preserve">http://127.0.0.1:2001/api/ </w:t>
      </w:r>
      <w:proofErr w:type="spellStart"/>
      <w:r w:rsidRPr="00C014E7">
        <w:t>updateActivity</w:t>
      </w:r>
      <w:proofErr w:type="spellEnd"/>
    </w:p>
    <w:p w14:paraId="442787F3" w14:textId="4F11786D" w:rsidR="00EB0803" w:rsidRPr="00EB0803" w:rsidRDefault="00F4251D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F9640D" w:rsidRPr="00F9640D">
        <w:t>activityName</w:t>
      </w:r>
      <w:proofErr w:type="spellEnd"/>
      <w:r w:rsidR="00DE7B5F">
        <w:rPr>
          <w:rFonts w:hint="eastAsia"/>
        </w:rPr>
        <w:t>、</w:t>
      </w:r>
      <w:r w:rsidR="00DE7B5F" w:rsidRPr="00DE7B5F">
        <w:t xml:space="preserve"> </w:t>
      </w:r>
      <w:proofErr w:type="spellStart"/>
      <w:r w:rsidR="00DE7B5F" w:rsidRPr="00DE7B5F">
        <w:t>activityImgUrl</w:t>
      </w:r>
      <w:proofErr w:type="spellEnd"/>
      <w:r w:rsidR="00F9640D">
        <w:rPr>
          <w:rFonts w:hint="eastAsia"/>
        </w:rPr>
        <w:t>、</w:t>
      </w:r>
      <w:proofErr w:type="spellStart"/>
      <w:r w:rsidR="00DE7B5F" w:rsidRPr="00DE7B5F">
        <w:t>activityBeginTime</w:t>
      </w:r>
      <w:proofErr w:type="spellEnd"/>
      <w:r w:rsidR="00DE7B5F">
        <w:rPr>
          <w:rFonts w:hint="eastAsia"/>
        </w:rPr>
        <w:t>、</w:t>
      </w:r>
      <w:proofErr w:type="spellStart"/>
      <w:r w:rsidR="00DE7B5F" w:rsidRPr="00DE7B5F">
        <w:t>activityEndTime</w:t>
      </w:r>
      <w:proofErr w:type="spellEnd"/>
      <w:r w:rsidR="00DE7B5F">
        <w:rPr>
          <w:rFonts w:hint="eastAsia"/>
        </w:rPr>
        <w:t>、</w:t>
      </w:r>
      <w:proofErr w:type="spellStart"/>
      <w:r w:rsidR="00DE7B5F" w:rsidRPr="00D81D77">
        <w:rPr>
          <w:b/>
          <w:bCs/>
        </w:rPr>
        <w:t>activityId</w:t>
      </w:r>
      <w:proofErr w:type="spellEnd"/>
      <w:r>
        <w:rPr>
          <w:rFonts w:hint="eastAsia"/>
        </w:rPr>
        <w:t>，返回</w:t>
      </w:r>
      <w:r w:rsidR="0013537D">
        <w:rPr>
          <w:rFonts w:hint="eastAsia"/>
        </w:rPr>
        <w:t>更新状态</w:t>
      </w:r>
      <w:r w:rsidR="00002D06">
        <w:rPr>
          <w:rFonts w:hint="eastAsia"/>
        </w:rPr>
        <w:t>。</w:t>
      </w:r>
    </w:p>
    <w:p w14:paraId="45150037" w14:textId="32F011EF" w:rsidR="001D6638" w:rsidRDefault="0013537D">
      <w:pPr>
        <w:pStyle w:val="3"/>
        <w:ind w:left="709" w:right="240" w:hanging="676"/>
      </w:pPr>
      <w:bookmarkStart w:id="40" w:name="_Toc169331982"/>
      <w:r>
        <w:rPr>
          <w:rFonts w:hint="eastAsia"/>
        </w:rPr>
        <w:t>新增活动接口设计</w:t>
      </w:r>
      <w:bookmarkEnd w:id="40"/>
    </w:p>
    <w:p w14:paraId="28462A4F" w14:textId="77777777" w:rsidR="0071712D" w:rsidRDefault="0013537D" w:rsidP="0090429F">
      <w:pPr>
        <w:pStyle w:val="a1"/>
        <w:spacing w:line="360" w:lineRule="auto"/>
        <w:ind w:firstLine="480"/>
      </w:pPr>
      <w:r w:rsidRPr="0013537D">
        <w:t>http://127.0.0.1:2001/api/</w:t>
      </w:r>
      <w:r w:rsidR="00704FC6" w:rsidRPr="00704FC6">
        <w:t xml:space="preserve"> </w:t>
      </w:r>
      <w:proofErr w:type="spellStart"/>
      <w:r w:rsidR="00704FC6" w:rsidRPr="00704FC6">
        <w:t>addActivity</w:t>
      </w:r>
      <w:proofErr w:type="spellEnd"/>
    </w:p>
    <w:p w14:paraId="1B23B416" w14:textId="7E7E51B5" w:rsidR="0013537D" w:rsidRPr="0013537D" w:rsidRDefault="00704FC6" w:rsidP="0090429F">
      <w:pPr>
        <w:pStyle w:val="a1"/>
        <w:spacing w:line="360" w:lineRule="auto"/>
        <w:ind w:firstLine="480"/>
      </w:pPr>
      <w:r>
        <w:rPr>
          <w:rFonts w:hint="eastAsia"/>
        </w:rPr>
        <w:t>传</w:t>
      </w:r>
      <w:r w:rsidR="00495484">
        <w:rPr>
          <w:rFonts w:hint="eastAsia"/>
        </w:rPr>
        <w:t>入</w:t>
      </w:r>
      <w:proofErr w:type="spellStart"/>
      <w:r w:rsidR="000B724D" w:rsidRPr="00D81D77">
        <w:rPr>
          <w:b/>
          <w:bCs/>
        </w:rPr>
        <w:t>activityName</w:t>
      </w:r>
      <w:proofErr w:type="spellEnd"/>
      <w:r w:rsidR="000B724D">
        <w:rPr>
          <w:rFonts w:hint="eastAsia"/>
        </w:rPr>
        <w:t>、</w:t>
      </w:r>
      <w:proofErr w:type="spellStart"/>
      <w:r w:rsidR="000B724D" w:rsidRPr="00D81D77">
        <w:rPr>
          <w:b/>
          <w:bCs/>
        </w:rPr>
        <w:t>activityImgUrl</w:t>
      </w:r>
      <w:proofErr w:type="spellEnd"/>
      <w:r w:rsidR="000B724D">
        <w:rPr>
          <w:rFonts w:hint="eastAsia"/>
        </w:rPr>
        <w:t>、</w:t>
      </w:r>
      <w:proofErr w:type="spellStart"/>
      <w:r w:rsidR="000B724D" w:rsidRPr="00D81D77">
        <w:rPr>
          <w:b/>
          <w:bCs/>
        </w:rPr>
        <w:t>activityBeginTime</w:t>
      </w:r>
      <w:proofErr w:type="spellEnd"/>
      <w:r w:rsidR="000B724D">
        <w:rPr>
          <w:rFonts w:hint="eastAsia"/>
        </w:rPr>
        <w:t>、</w:t>
      </w:r>
      <w:proofErr w:type="spellStart"/>
      <w:r w:rsidR="000B724D" w:rsidRPr="00D81D77">
        <w:rPr>
          <w:b/>
          <w:bCs/>
        </w:rPr>
        <w:t>activityEndTime</w:t>
      </w:r>
      <w:proofErr w:type="spellEnd"/>
      <w:r w:rsidR="000B724D">
        <w:rPr>
          <w:rFonts w:hint="eastAsia"/>
        </w:rPr>
        <w:t>、</w:t>
      </w:r>
      <w:proofErr w:type="spellStart"/>
      <w:r w:rsidR="000B724D" w:rsidRPr="00D81D77">
        <w:rPr>
          <w:b/>
          <w:bCs/>
        </w:rPr>
        <w:t>activityAddTime</w:t>
      </w:r>
      <w:proofErr w:type="spellEnd"/>
      <w:r w:rsidR="000B724D">
        <w:rPr>
          <w:rFonts w:hint="eastAsia"/>
        </w:rPr>
        <w:t>，</w:t>
      </w:r>
      <w:r w:rsidR="00495484">
        <w:rPr>
          <w:rFonts w:hint="eastAsia"/>
        </w:rPr>
        <w:t>返回</w:t>
      </w:r>
      <w:r w:rsidR="002760BD">
        <w:rPr>
          <w:rFonts w:hint="eastAsia"/>
        </w:rPr>
        <w:t>新增状态</w:t>
      </w:r>
      <w:r w:rsidR="00002D06">
        <w:rPr>
          <w:rFonts w:hint="eastAsia"/>
        </w:rPr>
        <w:t>。</w:t>
      </w:r>
    </w:p>
    <w:p w14:paraId="51B62083" w14:textId="5D714E30" w:rsidR="001D6638" w:rsidRDefault="00734B37">
      <w:pPr>
        <w:pStyle w:val="3"/>
        <w:ind w:left="709" w:right="240" w:hanging="676"/>
      </w:pPr>
      <w:bookmarkStart w:id="41" w:name="_Toc169331983"/>
      <w:r>
        <w:rPr>
          <w:rFonts w:hint="eastAsia"/>
        </w:rPr>
        <w:t>删除活动接口</w:t>
      </w:r>
      <w:r w:rsidR="0024607D">
        <w:rPr>
          <w:rFonts w:hint="eastAsia"/>
        </w:rPr>
        <w:t>设计</w:t>
      </w:r>
      <w:bookmarkEnd w:id="41"/>
    </w:p>
    <w:p w14:paraId="59FA275D" w14:textId="77777777" w:rsidR="0071712D" w:rsidRDefault="00734B37" w:rsidP="0090429F">
      <w:pPr>
        <w:pStyle w:val="a1"/>
        <w:spacing w:line="360" w:lineRule="auto"/>
        <w:ind w:firstLine="480"/>
      </w:pPr>
      <w:r w:rsidRPr="00734B37">
        <w:t>http://127.0.0.1:2001/api/</w:t>
      </w:r>
      <w:r w:rsidR="00C75E76" w:rsidRPr="00C75E76">
        <w:t xml:space="preserve"> </w:t>
      </w:r>
      <w:proofErr w:type="spellStart"/>
      <w:r w:rsidR="00C75E76" w:rsidRPr="00C75E76">
        <w:t>deleteActivityById</w:t>
      </w:r>
      <w:proofErr w:type="spellEnd"/>
      <w:r w:rsidR="00C75E76">
        <w:t>/</w:t>
      </w:r>
    </w:p>
    <w:p w14:paraId="2895E215" w14:textId="7AE00074" w:rsidR="00734B37" w:rsidRPr="00734B37" w:rsidRDefault="00C75E76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D81D77" w:rsidRPr="00D81D77">
        <w:rPr>
          <w:b/>
          <w:bCs/>
        </w:rPr>
        <w:t>activityId</w:t>
      </w:r>
      <w:proofErr w:type="spellEnd"/>
      <w:r>
        <w:rPr>
          <w:rFonts w:hint="eastAsia"/>
        </w:rPr>
        <w:t>，返回删除状态</w:t>
      </w:r>
      <w:r w:rsidR="00002D06">
        <w:rPr>
          <w:rFonts w:hint="eastAsia"/>
        </w:rPr>
        <w:t>。</w:t>
      </w:r>
    </w:p>
    <w:p w14:paraId="530A15F5" w14:textId="4322326E" w:rsidR="001D6638" w:rsidRDefault="00321337">
      <w:pPr>
        <w:pStyle w:val="3"/>
        <w:ind w:left="709" w:right="240" w:hanging="676"/>
      </w:pPr>
      <w:bookmarkStart w:id="42" w:name="_Toc169331984"/>
      <w:r>
        <w:rPr>
          <w:rFonts w:hint="eastAsia"/>
        </w:rPr>
        <w:t>获取商品接口</w:t>
      </w:r>
      <w:r w:rsidR="0024607D">
        <w:rPr>
          <w:rFonts w:hint="eastAsia"/>
        </w:rPr>
        <w:t>设计</w:t>
      </w:r>
      <w:bookmarkEnd w:id="42"/>
    </w:p>
    <w:p w14:paraId="5B9BA7C7" w14:textId="77777777" w:rsidR="0071712D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8A56A4" w:rsidRPr="008A56A4">
        <w:t xml:space="preserve"> </w:t>
      </w:r>
      <w:proofErr w:type="spellStart"/>
      <w:r w:rsidR="008A56A4" w:rsidRPr="008A56A4">
        <w:t>getCommodity</w:t>
      </w:r>
      <w:proofErr w:type="spellEnd"/>
    </w:p>
    <w:p w14:paraId="31C363BC" w14:textId="7F9B10CA" w:rsidR="00931DBB" w:rsidRPr="00931DBB" w:rsidRDefault="008A56A4" w:rsidP="0090429F">
      <w:pPr>
        <w:pStyle w:val="a1"/>
        <w:spacing w:line="360" w:lineRule="auto"/>
        <w:ind w:firstLine="480"/>
      </w:pPr>
      <w:r>
        <w:rPr>
          <w:rFonts w:hint="eastAsia"/>
        </w:rPr>
        <w:t>返回商品信息</w:t>
      </w:r>
      <w:r w:rsidR="00002D06">
        <w:rPr>
          <w:rFonts w:hint="eastAsia"/>
        </w:rPr>
        <w:t>。</w:t>
      </w:r>
    </w:p>
    <w:p w14:paraId="44F94613" w14:textId="56763E84" w:rsidR="001D6638" w:rsidRDefault="0024607D">
      <w:pPr>
        <w:pStyle w:val="3"/>
        <w:ind w:left="709" w:right="240" w:hanging="676"/>
      </w:pPr>
      <w:bookmarkStart w:id="43" w:name="_Toc169331985"/>
      <w:r>
        <w:rPr>
          <w:rFonts w:hint="eastAsia"/>
        </w:rPr>
        <w:t>按照名称获取商品接口设计</w:t>
      </w:r>
      <w:bookmarkEnd w:id="43"/>
    </w:p>
    <w:p w14:paraId="417E6F4C" w14:textId="77777777" w:rsidR="0071712D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8A56A4" w:rsidRPr="008A56A4">
        <w:t xml:space="preserve"> </w:t>
      </w:r>
      <w:proofErr w:type="spellStart"/>
      <w:r w:rsidR="008A56A4" w:rsidRPr="008A56A4">
        <w:t>getCommodityName</w:t>
      </w:r>
      <w:proofErr w:type="spellEnd"/>
      <w:r w:rsidR="008A56A4">
        <w:rPr>
          <w:rFonts w:hint="eastAsia"/>
        </w:rPr>
        <w:t>/</w:t>
      </w:r>
    </w:p>
    <w:p w14:paraId="23B72402" w14:textId="26A76A05" w:rsidR="00931DBB" w:rsidRPr="00931DBB" w:rsidRDefault="004841C2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1878CC" w:rsidRPr="001878CC">
        <w:t>commodityI</w:t>
      </w:r>
      <w:r w:rsidR="001878CC">
        <w:rPr>
          <w:rFonts w:hint="eastAsia"/>
        </w:rPr>
        <w:t>d</w:t>
      </w:r>
      <w:proofErr w:type="spellEnd"/>
      <w:r w:rsidR="001878CC">
        <w:rPr>
          <w:rFonts w:hint="eastAsia"/>
        </w:rPr>
        <w:t>、</w:t>
      </w:r>
      <w:proofErr w:type="spellStart"/>
      <w:r w:rsidR="00DB6CBD" w:rsidRPr="00DB6CBD">
        <w:t>commodityNum</w:t>
      </w:r>
      <w:proofErr w:type="spellEnd"/>
      <w:r w:rsidR="00DB6CBD">
        <w:rPr>
          <w:rFonts w:hint="eastAsia"/>
        </w:rPr>
        <w:t>、</w:t>
      </w:r>
      <w:proofErr w:type="spellStart"/>
      <w:r w:rsidR="00DB6CBD" w:rsidRPr="00DB6CBD">
        <w:t>commodityTagId</w:t>
      </w:r>
      <w:proofErr w:type="spellEnd"/>
      <w:r w:rsidR="00DB6CBD">
        <w:rPr>
          <w:rFonts w:hint="eastAsia"/>
        </w:rPr>
        <w:t>、</w:t>
      </w:r>
      <w:proofErr w:type="spellStart"/>
      <w:r w:rsidR="00DB6CBD" w:rsidRPr="00DB6CBD">
        <w:t>commodityTypeId</w:t>
      </w:r>
      <w:proofErr w:type="spellEnd"/>
      <w:r w:rsidR="00DB6CBD">
        <w:rPr>
          <w:rFonts w:hint="eastAsia"/>
        </w:rPr>
        <w:t>、</w:t>
      </w:r>
      <w:proofErr w:type="spellStart"/>
      <w:r w:rsidR="00DB6CBD" w:rsidRPr="00DB6CBD">
        <w:t>commodityStyleId</w:t>
      </w:r>
      <w:proofErr w:type="spellEnd"/>
      <w:r w:rsidR="00DB6CBD">
        <w:rPr>
          <w:rFonts w:hint="eastAsia"/>
        </w:rPr>
        <w:t>、</w:t>
      </w:r>
      <w:proofErr w:type="spellStart"/>
      <w:r w:rsidR="00DB6CBD" w:rsidRPr="00DB6CBD">
        <w:t>commodityActivityId</w:t>
      </w:r>
      <w:proofErr w:type="spellEnd"/>
      <w:r w:rsidR="009123DC">
        <w:rPr>
          <w:rFonts w:hint="eastAsia"/>
        </w:rPr>
        <w:t>，返回对应的数据</w:t>
      </w:r>
      <w:r w:rsidR="00002D06">
        <w:rPr>
          <w:rFonts w:hint="eastAsia"/>
        </w:rPr>
        <w:t>。</w:t>
      </w:r>
    </w:p>
    <w:p w14:paraId="2A021A39" w14:textId="41540779" w:rsidR="001D6638" w:rsidRDefault="0024607D">
      <w:pPr>
        <w:pStyle w:val="3"/>
        <w:ind w:left="709" w:right="240" w:hanging="676"/>
      </w:pPr>
      <w:bookmarkStart w:id="44" w:name="_Toc169331986"/>
      <w:r>
        <w:rPr>
          <w:rFonts w:hint="eastAsia"/>
        </w:rPr>
        <w:lastRenderedPageBreak/>
        <w:t>修改商品信息接口设计</w:t>
      </w:r>
      <w:bookmarkEnd w:id="44"/>
    </w:p>
    <w:p w14:paraId="641B02D0" w14:textId="514B72E5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CE1176" w:rsidRPr="00CE1176">
        <w:t xml:space="preserve"> </w:t>
      </w:r>
      <w:proofErr w:type="spellStart"/>
      <w:r w:rsidR="00CE1176" w:rsidRPr="00CE1176">
        <w:t>updateCommodity</w:t>
      </w:r>
      <w:proofErr w:type="spellEnd"/>
    </w:p>
    <w:p w14:paraId="5E371F5A" w14:textId="39EBD06B" w:rsidR="0090429F" w:rsidRPr="00C01D62" w:rsidRDefault="0090429F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1A52AB" w:rsidRPr="001A52AB">
        <w:t>commodityNum</w:t>
      </w:r>
      <w:proofErr w:type="spellEnd"/>
      <w:r w:rsidR="00DB6CBD">
        <w:rPr>
          <w:rFonts w:hint="eastAsia"/>
        </w:rPr>
        <w:t>、</w:t>
      </w:r>
      <w:proofErr w:type="spellStart"/>
      <w:r w:rsidR="00DB6CBD" w:rsidRPr="00DB6CBD">
        <w:t>commodityName</w:t>
      </w:r>
      <w:proofErr w:type="spellEnd"/>
      <w:r w:rsidR="00DB6CBD">
        <w:rPr>
          <w:rFonts w:hint="eastAsia"/>
        </w:rPr>
        <w:t>、</w:t>
      </w:r>
      <w:proofErr w:type="spellStart"/>
      <w:r w:rsidR="00DB6CBD" w:rsidRPr="00DB6CBD">
        <w:t>commodityUrl</w:t>
      </w:r>
      <w:proofErr w:type="spellEnd"/>
      <w:r w:rsidR="003D230D">
        <w:rPr>
          <w:rFonts w:hint="eastAsia"/>
        </w:rPr>
        <w:t>、</w:t>
      </w:r>
      <w:proofErr w:type="spellStart"/>
      <w:r w:rsidR="003D230D" w:rsidRPr="003D230D">
        <w:t>commodityPrice</w:t>
      </w:r>
      <w:proofErr w:type="spellEnd"/>
      <w:r w:rsidR="003D230D">
        <w:rPr>
          <w:rFonts w:hint="eastAsia"/>
        </w:rPr>
        <w:t>、</w:t>
      </w:r>
      <w:proofErr w:type="spellStart"/>
      <w:r w:rsidR="003D230D" w:rsidRPr="003D230D">
        <w:t>commodityFineness</w:t>
      </w:r>
      <w:proofErr w:type="spellEnd"/>
      <w:r w:rsidR="003D230D">
        <w:rPr>
          <w:rFonts w:hint="eastAsia"/>
        </w:rPr>
        <w:t>、</w:t>
      </w:r>
      <w:proofErr w:type="spellStart"/>
      <w:r w:rsidR="003D230D" w:rsidRPr="003D230D">
        <w:t>commodityWeight</w:t>
      </w:r>
      <w:proofErr w:type="spellEnd"/>
      <w:r w:rsidR="003D230D">
        <w:rPr>
          <w:rFonts w:hint="eastAsia"/>
        </w:rPr>
        <w:t>、</w:t>
      </w:r>
      <w:proofErr w:type="spellStart"/>
      <w:r w:rsidR="003D230D" w:rsidRPr="003D230D">
        <w:t>commodityInventory</w:t>
      </w:r>
      <w:proofErr w:type="spellEnd"/>
      <w:r w:rsidR="003D230D">
        <w:rPr>
          <w:rFonts w:hint="eastAsia"/>
        </w:rPr>
        <w:t>、</w:t>
      </w:r>
      <w:proofErr w:type="spellStart"/>
      <w:r w:rsidR="003D230D" w:rsidRPr="003D230D">
        <w:t>commodityWage</w:t>
      </w:r>
      <w:proofErr w:type="spellEnd"/>
      <w:r w:rsidR="003D230D">
        <w:rPr>
          <w:rFonts w:hint="eastAsia"/>
        </w:rPr>
        <w:t>、</w:t>
      </w:r>
      <w:proofErr w:type="spellStart"/>
      <w:r w:rsidR="003D230D" w:rsidRPr="003D230D">
        <w:t>commodityTagId</w:t>
      </w:r>
      <w:proofErr w:type="spellEnd"/>
      <w:r w:rsidR="003D230D">
        <w:rPr>
          <w:rFonts w:hint="eastAsia"/>
        </w:rPr>
        <w:t>、</w:t>
      </w:r>
      <w:proofErr w:type="spellStart"/>
      <w:r w:rsidR="003D230D" w:rsidRPr="003D230D">
        <w:t>commodityTypeId</w:t>
      </w:r>
      <w:proofErr w:type="spellEnd"/>
      <w:r w:rsidR="003D230D">
        <w:rPr>
          <w:rFonts w:hint="eastAsia"/>
        </w:rPr>
        <w:t>、</w:t>
      </w:r>
      <w:proofErr w:type="spellStart"/>
      <w:r w:rsidR="00C01D62" w:rsidRPr="00C01D62">
        <w:t>commodityStyleId</w:t>
      </w:r>
      <w:proofErr w:type="spellEnd"/>
      <w:r w:rsidR="00C01D62">
        <w:rPr>
          <w:rFonts w:hint="eastAsia"/>
        </w:rPr>
        <w:t>、</w:t>
      </w:r>
      <w:proofErr w:type="spellStart"/>
      <w:r w:rsidR="00C01D62" w:rsidRPr="00C01D62">
        <w:t>commodityActivityId</w:t>
      </w:r>
      <w:proofErr w:type="spellEnd"/>
      <w:r w:rsidR="00C01D62">
        <w:rPr>
          <w:rFonts w:hint="eastAsia"/>
        </w:rPr>
        <w:t>、</w:t>
      </w:r>
      <w:proofErr w:type="spellStart"/>
      <w:r w:rsidR="00C01D62" w:rsidRPr="00C01D62">
        <w:rPr>
          <w:b/>
          <w:bCs/>
        </w:rPr>
        <w:t>commodityId</w:t>
      </w:r>
      <w:proofErr w:type="spellEnd"/>
      <w:r w:rsidR="00C01D62">
        <w:rPr>
          <w:rFonts w:hint="eastAsia"/>
        </w:rPr>
        <w:t>，返回更新状态</w:t>
      </w:r>
      <w:r w:rsidR="00002D06">
        <w:rPr>
          <w:rFonts w:hint="eastAsia"/>
        </w:rPr>
        <w:t>。</w:t>
      </w:r>
    </w:p>
    <w:p w14:paraId="2DB4D5F3" w14:textId="2A804198" w:rsidR="001D6638" w:rsidRDefault="0024607D">
      <w:pPr>
        <w:pStyle w:val="3"/>
        <w:ind w:left="709" w:right="240" w:hanging="676"/>
      </w:pPr>
      <w:bookmarkStart w:id="45" w:name="_Toc169331987"/>
      <w:r>
        <w:rPr>
          <w:rFonts w:hint="eastAsia"/>
        </w:rPr>
        <w:t>新增商品接口设计</w:t>
      </w:r>
      <w:bookmarkEnd w:id="45"/>
    </w:p>
    <w:p w14:paraId="037EF994" w14:textId="0087E2D3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596719" w:rsidRPr="00596719">
        <w:t xml:space="preserve"> </w:t>
      </w:r>
      <w:proofErr w:type="spellStart"/>
      <w:r w:rsidR="00596719" w:rsidRPr="00596719">
        <w:t>addCommodity</w:t>
      </w:r>
      <w:proofErr w:type="spellEnd"/>
    </w:p>
    <w:p w14:paraId="360183C3" w14:textId="442E291B" w:rsidR="00596719" w:rsidRPr="00931DBB" w:rsidRDefault="00596719" w:rsidP="0000258E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AD31BB" w:rsidRPr="0000258E">
        <w:rPr>
          <w:b/>
          <w:bCs/>
        </w:rPr>
        <w:t>commodityNum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commodityName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commodityUrl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commodityPrice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commodityFineness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commodityWeight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commodityInventory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commodityWage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commodityTagId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commodityTypeId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commodityStyleId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commodityActivityId</w:t>
      </w:r>
      <w:proofErr w:type="spellEnd"/>
      <w:r w:rsidR="00AD31BB">
        <w:rPr>
          <w:rFonts w:hint="eastAsia"/>
        </w:rPr>
        <w:t>、</w:t>
      </w:r>
      <w:proofErr w:type="spellStart"/>
      <w:r w:rsidR="00AD31BB" w:rsidRPr="0000258E">
        <w:rPr>
          <w:b/>
          <w:bCs/>
        </w:rPr>
        <w:t>commodityAddTime</w:t>
      </w:r>
      <w:proofErr w:type="spellEnd"/>
      <w:r w:rsidR="00AD31BB">
        <w:rPr>
          <w:rFonts w:hint="eastAsia"/>
        </w:rPr>
        <w:t>，返回</w:t>
      </w:r>
      <w:r w:rsidR="0000258E">
        <w:rPr>
          <w:rFonts w:hint="eastAsia"/>
        </w:rPr>
        <w:t>新增状态</w:t>
      </w:r>
      <w:r w:rsidR="00002D06">
        <w:rPr>
          <w:rFonts w:hint="eastAsia"/>
        </w:rPr>
        <w:t>。</w:t>
      </w:r>
    </w:p>
    <w:p w14:paraId="0D808B92" w14:textId="66E331D4" w:rsidR="001D6638" w:rsidRDefault="0024607D">
      <w:pPr>
        <w:pStyle w:val="3"/>
        <w:ind w:left="709" w:right="240" w:hanging="676"/>
      </w:pPr>
      <w:bookmarkStart w:id="46" w:name="_Toc169331988"/>
      <w:r>
        <w:rPr>
          <w:rFonts w:hint="eastAsia"/>
        </w:rPr>
        <w:t>删除商品接口设计</w:t>
      </w:r>
      <w:bookmarkEnd w:id="46"/>
    </w:p>
    <w:p w14:paraId="751DD0F7" w14:textId="55BEA90D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814504" w:rsidRPr="00814504">
        <w:t xml:space="preserve"> </w:t>
      </w:r>
      <w:proofErr w:type="spellStart"/>
      <w:r w:rsidR="00814504" w:rsidRPr="00814504">
        <w:t>deleteCommodityById</w:t>
      </w:r>
      <w:proofErr w:type="spellEnd"/>
      <w:r w:rsidR="00814504">
        <w:t>/</w:t>
      </w:r>
    </w:p>
    <w:p w14:paraId="4E67914D" w14:textId="618B9DB6" w:rsidR="00814504" w:rsidRPr="00814504" w:rsidRDefault="00814504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814504">
        <w:rPr>
          <w:b/>
          <w:bCs/>
        </w:rPr>
        <w:t>commodityId</w:t>
      </w:r>
      <w:proofErr w:type="spellEnd"/>
      <w:r>
        <w:rPr>
          <w:rFonts w:hint="eastAsia"/>
        </w:rPr>
        <w:t>，返回删除状态</w:t>
      </w:r>
      <w:r w:rsidR="00002D06">
        <w:rPr>
          <w:rFonts w:hint="eastAsia"/>
        </w:rPr>
        <w:t>。</w:t>
      </w:r>
    </w:p>
    <w:p w14:paraId="17770DAC" w14:textId="4DFFA625" w:rsidR="001D6638" w:rsidRDefault="00554C4C">
      <w:pPr>
        <w:pStyle w:val="3"/>
        <w:ind w:left="709" w:right="240" w:hanging="676"/>
      </w:pPr>
      <w:bookmarkStart w:id="47" w:name="_Toc169331989"/>
      <w:r>
        <w:rPr>
          <w:rFonts w:hint="eastAsia"/>
        </w:rPr>
        <w:t>获取图片接口设计</w:t>
      </w:r>
      <w:bookmarkEnd w:id="47"/>
    </w:p>
    <w:p w14:paraId="3D62FCC0" w14:textId="67A7356D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0B1717" w:rsidRPr="000B1717">
        <w:t xml:space="preserve"> </w:t>
      </w:r>
      <w:proofErr w:type="spellStart"/>
      <w:r w:rsidR="000B1717" w:rsidRPr="000B1717">
        <w:t>getImg</w:t>
      </w:r>
      <w:proofErr w:type="spellEnd"/>
    </w:p>
    <w:p w14:paraId="758328B9" w14:textId="19976F0A" w:rsidR="000B1717" w:rsidRPr="00931DBB" w:rsidRDefault="000B1717" w:rsidP="0090429F">
      <w:pPr>
        <w:pStyle w:val="a1"/>
        <w:spacing w:line="360" w:lineRule="auto"/>
        <w:ind w:firstLine="480"/>
      </w:pPr>
      <w:r>
        <w:rPr>
          <w:rFonts w:hint="eastAsia"/>
        </w:rPr>
        <w:t>返回图片数据</w:t>
      </w:r>
      <w:r w:rsidR="00002D06">
        <w:rPr>
          <w:rFonts w:hint="eastAsia"/>
        </w:rPr>
        <w:t>。</w:t>
      </w:r>
    </w:p>
    <w:p w14:paraId="4D544AB6" w14:textId="0CCDE6E9" w:rsidR="001D6638" w:rsidRDefault="00554C4C">
      <w:pPr>
        <w:pStyle w:val="3"/>
        <w:ind w:left="709" w:right="240" w:hanging="676"/>
      </w:pPr>
      <w:bookmarkStart w:id="48" w:name="_Toc169331990"/>
      <w:r>
        <w:rPr>
          <w:rFonts w:hint="eastAsia"/>
        </w:rPr>
        <w:t>按照名称获取图片接口设计</w:t>
      </w:r>
      <w:bookmarkEnd w:id="48"/>
    </w:p>
    <w:p w14:paraId="08D33705" w14:textId="34B2C5BD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413AD3" w:rsidRPr="00413AD3">
        <w:t xml:space="preserve"> </w:t>
      </w:r>
      <w:proofErr w:type="spellStart"/>
      <w:r w:rsidR="00413AD3" w:rsidRPr="00413AD3">
        <w:t>getImgName</w:t>
      </w:r>
      <w:proofErr w:type="spellEnd"/>
      <w:r w:rsidR="00413AD3">
        <w:t>/</w:t>
      </w:r>
    </w:p>
    <w:p w14:paraId="694E6CFE" w14:textId="51D5FEA9" w:rsidR="00413AD3" w:rsidRPr="00931DBB" w:rsidRDefault="00413AD3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413AD3">
        <w:t>commodityName</w:t>
      </w:r>
      <w:proofErr w:type="spellEnd"/>
      <w:r>
        <w:rPr>
          <w:rFonts w:hint="eastAsia"/>
        </w:rPr>
        <w:t>，返回查询到的数据</w:t>
      </w:r>
      <w:r w:rsidR="00002D06">
        <w:rPr>
          <w:rFonts w:hint="eastAsia"/>
        </w:rPr>
        <w:t>。</w:t>
      </w:r>
    </w:p>
    <w:p w14:paraId="35C3100B" w14:textId="23D7E076" w:rsidR="001D6638" w:rsidRDefault="00554C4C">
      <w:pPr>
        <w:pStyle w:val="3"/>
        <w:ind w:left="709" w:right="240" w:hanging="676"/>
      </w:pPr>
      <w:bookmarkStart w:id="49" w:name="_Toc169331991"/>
      <w:r>
        <w:rPr>
          <w:rFonts w:hint="eastAsia"/>
        </w:rPr>
        <w:t>更新</w:t>
      </w:r>
      <w:r w:rsidR="000F2BB3">
        <w:rPr>
          <w:rFonts w:hint="eastAsia"/>
        </w:rPr>
        <w:t>图片接口设计</w:t>
      </w:r>
      <w:bookmarkEnd w:id="49"/>
    </w:p>
    <w:p w14:paraId="55CE55C9" w14:textId="38F55889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1D7FA5" w:rsidRPr="001D7FA5">
        <w:t xml:space="preserve"> </w:t>
      </w:r>
      <w:proofErr w:type="spellStart"/>
      <w:r w:rsidR="001D7FA5" w:rsidRPr="001D7FA5">
        <w:t>updateImg</w:t>
      </w:r>
      <w:proofErr w:type="spellEnd"/>
    </w:p>
    <w:p w14:paraId="268C26E8" w14:textId="4D8A6874" w:rsidR="001D7FA5" w:rsidRPr="00931DBB" w:rsidRDefault="001D7FA5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1D7FA5">
        <w:t>commodityImgUrl</w:t>
      </w:r>
      <w:proofErr w:type="spellEnd"/>
      <w:r>
        <w:rPr>
          <w:rFonts w:hint="eastAsia"/>
        </w:rPr>
        <w:t>、</w:t>
      </w:r>
      <w:proofErr w:type="spellStart"/>
      <w:r w:rsidRPr="001D7FA5">
        <w:rPr>
          <w:b/>
          <w:bCs/>
        </w:rPr>
        <w:t>commodityImgId</w:t>
      </w:r>
      <w:proofErr w:type="spellEnd"/>
      <w:r>
        <w:rPr>
          <w:rFonts w:hint="eastAsia"/>
        </w:rPr>
        <w:t>，返回更新状态</w:t>
      </w:r>
      <w:r w:rsidR="00002D06">
        <w:rPr>
          <w:rFonts w:hint="eastAsia"/>
        </w:rPr>
        <w:t>。</w:t>
      </w:r>
    </w:p>
    <w:p w14:paraId="174B4D5E" w14:textId="761E34B3" w:rsidR="001D6638" w:rsidRDefault="000F2BB3">
      <w:pPr>
        <w:pStyle w:val="3"/>
        <w:ind w:left="709" w:right="240" w:hanging="676"/>
      </w:pPr>
      <w:bookmarkStart w:id="50" w:name="_Toc169331992"/>
      <w:r>
        <w:rPr>
          <w:rFonts w:hint="eastAsia"/>
        </w:rPr>
        <w:t>新增图片接口设计</w:t>
      </w:r>
      <w:bookmarkEnd w:id="50"/>
    </w:p>
    <w:p w14:paraId="23C135DB" w14:textId="0A6CFDAF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236689" w:rsidRPr="00236689">
        <w:t xml:space="preserve"> </w:t>
      </w:r>
      <w:proofErr w:type="spellStart"/>
      <w:r w:rsidR="00236689" w:rsidRPr="00236689">
        <w:t>addImg</w:t>
      </w:r>
      <w:proofErr w:type="spellEnd"/>
    </w:p>
    <w:p w14:paraId="220B5511" w14:textId="2D7DC8BB" w:rsidR="00236689" w:rsidRPr="00931DBB" w:rsidRDefault="00236689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236689">
        <w:rPr>
          <w:b/>
          <w:bCs/>
        </w:rPr>
        <w:t>commodityImgUrl</w:t>
      </w:r>
      <w:proofErr w:type="spellEnd"/>
      <w:r>
        <w:rPr>
          <w:rFonts w:hint="eastAsia"/>
        </w:rPr>
        <w:t>、</w:t>
      </w:r>
      <w:proofErr w:type="spellStart"/>
      <w:r w:rsidRPr="00236689">
        <w:rPr>
          <w:b/>
          <w:bCs/>
        </w:rPr>
        <w:t>commodityImgId</w:t>
      </w:r>
      <w:proofErr w:type="spellEnd"/>
      <w:r>
        <w:rPr>
          <w:rFonts w:hint="eastAsia"/>
        </w:rPr>
        <w:t>，返回新增状态</w:t>
      </w:r>
      <w:r w:rsidR="00002D06">
        <w:rPr>
          <w:rFonts w:hint="eastAsia"/>
        </w:rPr>
        <w:t>。</w:t>
      </w:r>
    </w:p>
    <w:p w14:paraId="3EE3BAAF" w14:textId="5734C26B" w:rsidR="001D6638" w:rsidRDefault="004E7D39">
      <w:pPr>
        <w:pStyle w:val="3"/>
        <w:ind w:left="709" w:right="240" w:hanging="676"/>
      </w:pPr>
      <w:bookmarkStart w:id="51" w:name="_Toc169331993"/>
      <w:r>
        <w:rPr>
          <w:rFonts w:hint="eastAsia"/>
        </w:rPr>
        <w:t>删除图片接口设计</w:t>
      </w:r>
      <w:bookmarkEnd w:id="51"/>
    </w:p>
    <w:p w14:paraId="0463A0DA" w14:textId="1D5B7072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8577F0" w:rsidRPr="008577F0">
        <w:t xml:space="preserve"> </w:t>
      </w:r>
      <w:proofErr w:type="spellStart"/>
      <w:r w:rsidR="008577F0" w:rsidRPr="008577F0">
        <w:t>deleteImgById</w:t>
      </w:r>
      <w:proofErr w:type="spellEnd"/>
      <w:r w:rsidR="008577F0">
        <w:rPr>
          <w:rFonts w:hint="eastAsia"/>
        </w:rPr>
        <w:t>/</w:t>
      </w:r>
    </w:p>
    <w:p w14:paraId="03C05FBD" w14:textId="71E9B2D0" w:rsidR="008577F0" w:rsidRPr="00931DBB" w:rsidRDefault="008577F0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8577F0">
        <w:rPr>
          <w:b/>
          <w:bCs/>
        </w:rPr>
        <w:t>commodityImgId</w:t>
      </w:r>
      <w:proofErr w:type="spellEnd"/>
      <w:r>
        <w:rPr>
          <w:rFonts w:hint="eastAsia"/>
        </w:rPr>
        <w:t>，返回删除状态</w:t>
      </w:r>
      <w:r w:rsidR="00002D06">
        <w:rPr>
          <w:rFonts w:hint="eastAsia"/>
        </w:rPr>
        <w:t>。</w:t>
      </w:r>
    </w:p>
    <w:p w14:paraId="417D9381" w14:textId="095E0838" w:rsidR="001D6638" w:rsidRDefault="00CD4FF8">
      <w:pPr>
        <w:pStyle w:val="3"/>
        <w:ind w:left="709" w:right="240" w:hanging="676"/>
      </w:pPr>
      <w:bookmarkStart w:id="52" w:name="_Toc169331994"/>
      <w:r>
        <w:rPr>
          <w:rFonts w:hint="eastAsia"/>
        </w:rPr>
        <w:lastRenderedPageBreak/>
        <w:t>获取款式接口设计</w:t>
      </w:r>
      <w:bookmarkEnd w:id="52"/>
    </w:p>
    <w:p w14:paraId="6D913200" w14:textId="7FCAC9C0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386B11" w:rsidRPr="00386B11">
        <w:t xml:space="preserve"> </w:t>
      </w:r>
      <w:proofErr w:type="spellStart"/>
      <w:r w:rsidR="00386B11" w:rsidRPr="00386B11">
        <w:t>getStyle</w:t>
      </w:r>
      <w:proofErr w:type="spellEnd"/>
    </w:p>
    <w:p w14:paraId="5C5B6A01" w14:textId="79955BA5" w:rsidR="00386B11" w:rsidRPr="00931DBB" w:rsidRDefault="00386B11" w:rsidP="0090429F">
      <w:pPr>
        <w:pStyle w:val="a1"/>
        <w:spacing w:line="360" w:lineRule="auto"/>
        <w:ind w:firstLine="480"/>
      </w:pPr>
      <w:r>
        <w:rPr>
          <w:rFonts w:hint="eastAsia"/>
        </w:rPr>
        <w:t>返回款式数据</w:t>
      </w:r>
      <w:r w:rsidR="00002D06">
        <w:rPr>
          <w:rFonts w:hint="eastAsia"/>
        </w:rPr>
        <w:t>。</w:t>
      </w:r>
    </w:p>
    <w:p w14:paraId="0990A418" w14:textId="72753B8F" w:rsidR="001D6638" w:rsidRDefault="00CD4FF8">
      <w:pPr>
        <w:pStyle w:val="3"/>
        <w:ind w:left="709" w:right="240" w:hanging="676"/>
      </w:pPr>
      <w:bookmarkStart w:id="53" w:name="_Toc169331995"/>
      <w:r>
        <w:rPr>
          <w:rFonts w:hint="eastAsia"/>
        </w:rPr>
        <w:t>按照名称获取款式接口设计</w:t>
      </w:r>
      <w:bookmarkEnd w:id="53"/>
    </w:p>
    <w:p w14:paraId="5999B52A" w14:textId="697D5192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386B11" w:rsidRPr="00386B11">
        <w:t xml:space="preserve"> </w:t>
      </w:r>
      <w:proofErr w:type="spellStart"/>
      <w:r w:rsidR="00386B11" w:rsidRPr="00386B11">
        <w:t>getStyleName</w:t>
      </w:r>
      <w:proofErr w:type="spellEnd"/>
      <w:r w:rsidR="00386B11">
        <w:t>/</w:t>
      </w:r>
    </w:p>
    <w:p w14:paraId="51BD945D" w14:textId="6BB0D2D6" w:rsidR="006325D2" w:rsidRPr="00931DBB" w:rsidRDefault="006325D2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6325D2">
        <w:t>commodityStyleName</w:t>
      </w:r>
      <w:proofErr w:type="spellEnd"/>
      <w:r w:rsidR="00826E38">
        <w:rPr>
          <w:rFonts w:hint="eastAsia"/>
        </w:rPr>
        <w:t>，返回查询接口</w:t>
      </w:r>
      <w:r w:rsidR="00002D06">
        <w:rPr>
          <w:rFonts w:hint="eastAsia"/>
        </w:rPr>
        <w:t>。</w:t>
      </w:r>
    </w:p>
    <w:p w14:paraId="0CF3D33C" w14:textId="747E7D7E" w:rsidR="001D6638" w:rsidRDefault="00553294">
      <w:pPr>
        <w:pStyle w:val="3"/>
        <w:ind w:left="709" w:right="240" w:hanging="676"/>
      </w:pPr>
      <w:bookmarkStart w:id="54" w:name="_Toc169331996"/>
      <w:r>
        <w:rPr>
          <w:rFonts w:hint="eastAsia"/>
        </w:rPr>
        <w:t>更新款式接口设计</w:t>
      </w:r>
      <w:bookmarkEnd w:id="54"/>
    </w:p>
    <w:p w14:paraId="7E8C8482" w14:textId="3F2AC16C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826E38" w:rsidRPr="00826E38">
        <w:t xml:space="preserve"> </w:t>
      </w:r>
      <w:proofErr w:type="spellStart"/>
      <w:r w:rsidR="00826E38" w:rsidRPr="00826E38">
        <w:t>updateStyle</w:t>
      </w:r>
      <w:proofErr w:type="spellEnd"/>
    </w:p>
    <w:p w14:paraId="14C3733C" w14:textId="00161F06" w:rsidR="00826E38" w:rsidRPr="00931DBB" w:rsidRDefault="00826E38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826E38">
        <w:t>commodityStyleName</w:t>
      </w:r>
      <w:proofErr w:type="spellEnd"/>
      <w:r>
        <w:rPr>
          <w:rFonts w:hint="eastAsia"/>
        </w:rPr>
        <w:t>、</w:t>
      </w:r>
      <w:proofErr w:type="spellStart"/>
      <w:r w:rsidRPr="00826E38">
        <w:t>commodityStyleImgUrl</w:t>
      </w:r>
      <w:proofErr w:type="spellEnd"/>
      <w:r>
        <w:rPr>
          <w:rFonts w:hint="eastAsia"/>
        </w:rPr>
        <w:t>、</w:t>
      </w:r>
      <w:proofErr w:type="spellStart"/>
      <w:r w:rsidR="00F80277" w:rsidRPr="00F80277">
        <w:rPr>
          <w:b/>
          <w:bCs/>
        </w:rPr>
        <w:t>commodityStyleId</w:t>
      </w:r>
      <w:proofErr w:type="spellEnd"/>
      <w:r w:rsidR="00F80277">
        <w:rPr>
          <w:rFonts w:hint="eastAsia"/>
        </w:rPr>
        <w:t>，返回更新状态</w:t>
      </w:r>
      <w:r w:rsidR="00002D06">
        <w:rPr>
          <w:rFonts w:hint="eastAsia"/>
        </w:rPr>
        <w:t>。</w:t>
      </w:r>
    </w:p>
    <w:p w14:paraId="00FB6637" w14:textId="3F736A1C" w:rsidR="001D6638" w:rsidRDefault="00553294">
      <w:pPr>
        <w:pStyle w:val="3"/>
        <w:ind w:left="709" w:right="240" w:hanging="676"/>
      </w:pPr>
      <w:bookmarkStart w:id="55" w:name="_Toc169331997"/>
      <w:r>
        <w:rPr>
          <w:rFonts w:hint="eastAsia"/>
        </w:rPr>
        <w:t>新增款式接口设计</w:t>
      </w:r>
      <w:bookmarkEnd w:id="55"/>
    </w:p>
    <w:p w14:paraId="04FF767E" w14:textId="6027179F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9B0AFB" w:rsidRPr="009B0AFB">
        <w:t xml:space="preserve"> </w:t>
      </w:r>
      <w:proofErr w:type="spellStart"/>
      <w:r w:rsidR="009B0AFB" w:rsidRPr="009B0AFB">
        <w:t>addStyle</w:t>
      </w:r>
      <w:proofErr w:type="spellEnd"/>
    </w:p>
    <w:p w14:paraId="1AEDAEF0" w14:textId="646B367C" w:rsidR="009B0AFB" w:rsidRPr="00931DBB" w:rsidRDefault="009B0AFB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D64ED1">
        <w:rPr>
          <w:b/>
          <w:bCs/>
        </w:rPr>
        <w:t>commodityStyleName</w:t>
      </w:r>
      <w:proofErr w:type="spellEnd"/>
      <w:r>
        <w:rPr>
          <w:rFonts w:hint="eastAsia"/>
        </w:rPr>
        <w:t>、</w:t>
      </w:r>
      <w:proofErr w:type="spellStart"/>
      <w:r w:rsidRPr="00D64ED1">
        <w:rPr>
          <w:b/>
          <w:bCs/>
        </w:rPr>
        <w:t>commodityStyleImgUrl</w:t>
      </w:r>
      <w:proofErr w:type="spellEnd"/>
      <w:r>
        <w:rPr>
          <w:rFonts w:hint="eastAsia"/>
        </w:rPr>
        <w:t>、</w:t>
      </w:r>
      <w:proofErr w:type="spellStart"/>
      <w:r w:rsidRPr="00D64ED1">
        <w:rPr>
          <w:b/>
          <w:bCs/>
        </w:rPr>
        <w:t>commodityStyleAddTime</w:t>
      </w:r>
      <w:proofErr w:type="spellEnd"/>
      <w:r>
        <w:rPr>
          <w:rFonts w:hint="eastAsia"/>
        </w:rPr>
        <w:t>，返回</w:t>
      </w:r>
      <w:r w:rsidR="00002D06">
        <w:rPr>
          <w:rFonts w:hint="eastAsia"/>
        </w:rPr>
        <w:t>新增状态。</w:t>
      </w:r>
    </w:p>
    <w:p w14:paraId="478CEF0C" w14:textId="3647782E" w:rsidR="001D6638" w:rsidRDefault="00553294">
      <w:pPr>
        <w:pStyle w:val="3"/>
        <w:ind w:left="709" w:right="240" w:hanging="676"/>
      </w:pPr>
      <w:bookmarkStart w:id="56" w:name="_Toc169331998"/>
      <w:r>
        <w:rPr>
          <w:rFonts w:hint="eastAsia"/>
        </w:rPr>
        <w:t>删除款式接口设计</w:t>
      </w:r>
      <w:bookmarkEnd w:id="56"/>
    </w:p>
    <w:p w14:paraId="585DF252" w14:textId="0BF2EF50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4B5280" w:rsidRPr="004B5280">
        <w:t xml:space="preserve"> </w:t>
      </w:r>
      <w:proofErr w:type="spellStart"/>
      <w:r w:rsidR="004B5280" w:rsidRPr="004B5280">
        <w:t>deleteStyleById</w:t>
      </w:r>
      <w:proofErr w:type="spellEnd"/>
      <w:r w:rsidR="004B5280">
        <w:t>/</w:t>
      </w:r>
    </w:p>
    <w:p w14:paraId="2ADA31C3" w14:textId="5152D7FB" w:rsidR="004B5280" w:rsidRPr="00931DBB" w:rsidRDefault="004B5280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D64ED1" w:rsidRPr="00D64ED1">
        <w:rPr>
          <w:b/>
          <w:bCs/>
        </w:rPr>
        <w:t>commodityStyleId</w:t>
      </w:r>
      <w:proofErr w:type="spellEnd"/>
      <w:r w:rsidR="00D64ED1">
        <w:rPr>
          <w:rFonts w:hint="eastAsia"/>
        </w:rPr>
        <w:t>，返回删除状态</w:t>
      </w:r>
    </w:p>
    <w:p w14:paraId="04BB7981" w14:textId="7F9A14C4" w:rsidR="001D6638" w:rsidRDefault="00C41827">
      <w:pPr>
        <w:pStyle w:val="3"/>
        <w:ind w:left="709" w:right="240" w:hanging="676"/>
      </w:pPr>
      <w:bookmarkStart w:id="57" w:name="_Toc169331999"/>
      <w:r>
        <w:rPr>
          <w:rFonts w:hint="eastAsia"/>
        </w:rPr>
        <w:t>获取标签列表接口设计</w:t>
      </w:r>
      <w:bookmarkEnd w:id="57"/>
    </w:p>
    <w:p w14:paraId="1C699F35" w14:textId="6F42F1ED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D767D3" w:rsidRPr="00D767D3">
        <w:t xml:space="preserve"> </w:t>
      </w:r>
      <w:proofErr w:type="spellStart"/>
      <w:r w:rsidR="00D767D3" w:rsidRPr="00D767D3">
        <w:t>getTagList</w:t>
      </w:r>
      <w:proofErr w:type="spellEnd"/>
    </w:p>
    <w:p w14:paraId="3AE79BDE" w14:textId="1841DE48" w:rsidR="00D767D3" w:rsidRPr="00931DBB" w:rsidRDefault="00D767D3" w:rsidP="0090429F">
      <w:pPr>
        <w:pStyle w:val="a1"/>
        <w:spacing w:line="360" w:lineRule="auto"/>
        <w:ind w:firstLine="480"/>
      </w:pPr>
      <w:r>
        <w:rPr>
          <w:rFonts w:hint="eastAsia"/>
        </w:rPr>
        <w:t>返回标签列表数据</w:t>
      </w:r>
    </w:p>
    <w:p w14:paraId="2730F626" w14:textId="74157967" w:rsidR="001D6638" w:rsidRDefault="00C226CA">
      <w:pPr>
        <w:pStyle w:val="3"/>
        <w:ind w:left="709" w:right="240" w:hanging="676"/>
      </w:pPr>
      <w:bookmarkStart w:id="58" w:name="_Toc169332000"/>
      <w:r>
        <w:rPr>
          <w:rFonts w:hint="eastAsia"/>
        </w:rPr>
        <w:t>查询标签列表接口设计</w:t>
      </w:r>
      <w:bookmarkEnd w:id="58"/>
    </w:p>
    <w:p w14:paraId="2AD262CF" w14:textId="392179A8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C460A2" w:rsidRPr="00C460A2">
        <w:t xml:space="preserve"> </w:t>
      </w:r>
      <w:proofErr w:type="spellStart"/>
      <w:r w:rsidR="00C460A2" w:rsidRPr="00C460A2">
        <w:t>getTagListName</w:t>
      </w:r>
      <w:proofErr w:type="spellEnd"/>
      <w:r w:rsidR="00C460A2">
        <w:t>/</w:t>
      </w:r>
    </w:p>
    <w:p w14:paraId="75430E65" w14:textId="6C72FEC9" w:rsidR="00C460A2" w:rsidRPr="00931DBB" w:rsidRDefault="00C460A2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C460A2">
        <w:t>commodityTagName</w:t>
      </w:r>
      <w:proofErr w:type="spellEnd"/>
      <w:r>
        <w:rPr>
          <w:rFonts w:hint="eastAsia"/>
        </w:rPr>
        <w:t>、</w:t>
      </w:r>
      <w:proofErr w:type="spellStart"/>
      <w:r w:rsidR="00F440B5" w:rsidRPr="00F440B5">
        <w:t>commodityTagName</w:t>
      </w:r>
      <w:proofErr w:type="spellEnd"/>
      <w:r w:rsidR="00F440B5">
        <w:rPr>
          <w:rFonts w:hint="eastAsia"/>
        </w:rPr>
        <w:t>，返回查询数据</w:t>
      </w:r>
    </w:p>
    <w:p w14:paraId="1C5FD0B2" w14:textId="3D0A2034" w:rsidR="001D6638" w:rsidRDefault="00C226CA">
      <w:pPr>
        <w:pStyle w:val="3"/>
        <w:ind w:left="709" w:right="240" w:hanging="676"/>
      </w:pPr>
      <w:bookmarkStart w:id="59" w:name="_Toc169332001"/>
      <w:r>
        <w:rPr>
          <w:rFonts w:hint="eastAsia"/>
        </w:rPr>
        <w:t>更新标签列表接口设计</w:t>
      </w:r>
      <w:bookmarkEnd w:id="59"/>
    </w:p>
    <w:p w14:paraId="629235AC" w14:textId="6F02568F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F440B5" w:rsidRPr="00F440B5">
        <w:t xml:space="preserve"> </w:t>
      </w:r>
      <w:proofErr w:type="spellStart"/>
      <w:r w:rsidR="00F440B5" w:rsidRPr="00F440B5">
        <w:t>updateTagList</w:t>
      </w:r>
      <w:proofErr w:type="spellEnd"/>
    </w:p>
    <w:p w14:paraId="6097B12F" w14:textId="7AEDDBC0" w:rsidR="00F440B5" w:rsidRPr="00931DBB" w:rsidRDefault="00F440B5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1E4D65" w:rsidRPr="001E4D65">
        <w:t>commodityTagId</w:t>
      </w:r>
      <w:proofErr w:type="spellEnd"/>
      <w:r w:rsidR="001E4D65">
        <w:rPr>
          <w:rFonts w:hint="eastAsia"/>
        </w:rPr>
        <w:t>，</w:t>
      </w:r>
      <w:proofErr w:type="spellStart"/>
      <w:r w:rsidR="001E4D65" w:rsidRPr="001E4D65">
        <w:rPr>
          <w:b/>
          <w:bCs/>
        </w:rPr>
        <w:t>commodityTagListId</w:t>
      </w:r>
      <w:proofErr w:type="spellEnd"/>
      <w:r w:rsidR="001E4D65">
        <w:rPr>
          <w:rFonts w:hint="eastAsia"/>
        </w:rPr>
        <w:t>，返回更新状态</w:t>
      </w:r>
    </w:p>
    <w:p w14:paraId="22D5FBAE" w14:textId="5437910C" w:rsidR="001D6638" w:rsidRDefault="00C226CA">
      <w:pPr>
        <w:pStyle w:val="3"/>
        <w:ind w:left="709" w:right="240" w:hanging="676"/>
      </w:pPr>
      <w:bookmarkStart w:id="60" w:name="_Toc169332002"/>
      <w:r>
        <w:rPr>
          <w:rFonts w:hint="eastAsia"/>
        </w:rPr>
        <w:t>新增标签列表接口设计</w:t>
      </w:r>
      <w:bookmarkEnd w:id="60"/>
    </w:p>
    <w:p w14:paraId="37990533" w14:textId="2BE9C07F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397B9A" w:rsidRPr="00397B9A">
        <w:t xml:space="preserve"> </w:t>
      </w:r>
      <w:proofErr w:type="spellStart"/>
      <w:r w:rsidR="00397B9A" w:rsidRPr="00397B9A">
        <w:t>addTagList</w:t>
      </w:r>
      <w:proofErr w:type="spellEnd"/>
    </w:p>
    <w:p w14:paraId="220535F0" w14:textId="48910899" w:rsidR="00397B9A" w:rsidRPr="00931DBB" w:rsidRDefault="00397B9A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397B9A">
        <w:rPr>
          <w:b/>
          <w:bCs/>
        </w:rPr>
        <w:t>commodityId</w:t>
      </w:r>
      <w:proofErr w:type="spellEnd"/>
      <w:r>
        <w:rPr>
          <w:rFonts w:hint="eastAsia"/>
        </w:rPr>
        <w:t>、</w:t>
      </w:r>
      <w:proofErr w:type="spellStart"/>
      <w:r w:rsidRPr="00397B9A">
        <w:rPr>
          <w:b/>
          <w:bCs/>
        </w:rPr>
        <w:t>commodityTagId</w:t>
      </w:r>
      <w:proofErr w:type="spellEnd"/>
      <w:r>
        <w:rPr>
          <w:rFonts w:hint="eastAsia"/>
        </w:rPr>
        <w:t>，返回新增状态</w:t>
      </w:r>
    </w:p>
    <w:p w14:paraId="062512D6" w14:textId="690D023C" w:rsidR="001D6638" w:rsidRDefault="009060BB">
      <w:pPr>
        <w:pStyle w:val="3"/>
        <w:ind w:left="709" w:right="240" w:hanging="676"/>
      </w:pPr>
      <w:bookmarkStart w:id="61" w:name="_Toc169332003"/>
      <w:r>
        <w:rPr>
          <w:rFonts w:hint="eastAsia"/>
        </w:rPr>
        <w:lastRenderedPageBreak/>
        <w:t>删除标签列表接口设计</w:t>
      </w:r>
      <w:bookmarkEnd w:id="61"/>
    </w:p>
    <w:p w14:paraId="4A72C0FA" w14:textId="2C587132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DF091D" w:rsidRPr="00DF091D">
        <w:t xml:space="preserve"> </w:t>
      </w:r>
      <w:proofErr w:type="spellStart"/>
      <w:r w:rsidR="00DF091D" w:rsidRPr="00DF091D">
        <w:t>deleteTagListById</w:t>
      </w:r>
      <w:proofErr w:type="spellEnd"/>
      <w:r w:rsidR="00DF091D">
        <w:t>/</w:t>
      </w:r>
    </w:p>
    <w:p w14:paraId="5DC13E30" w14:textId="5B4E93F7" w:rsidR="00DF091D" w:rsidRPr="00931DBB" w:rsidRDefault="00DF091D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DF091D">
        <w:rPr>
          <w:b/>
          <w:bCs/>
        </w:rPr>
        <w:t>commodityTagListId</w:t>
      </w:r>
      <w:proofErr w:type="spellEnd"/>
      <w:r>
        <w:rPr>
          <w:rFonts w:hint="eastAsia"/>
        </w:rPr>
        <w:t>，返回删除状态</w:t>
      </w:r>
    </w:p>
    <w:p w14:paraId="6C802070" w14:textId="06EFDB57" w:rsidR="007965E9" w:rsidRDefault="007965E9" w:rsidP="007965E9">
      <w:pPr>
        <w:pStyle w:val="3"/>
        <w:ind w:left="709" w:right="240" w:hanging="676"/>
      </w:pPr>
      <w:bookmarkStart w:id="62" w:name="_Toc169332004"/>
      <w:r>
        <w:rPr>
          <w:rFonts w:hint="eastAsia"/>
        </w:rPr>
        <w:t>获取标签接口设计</w:t>
      </w:r>
      <w:bookmarkEnd w:id="62"/>
    </w:p>
    <w:p w14:paraId="6466C037" w14:textId="65D77427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021EF7" w:rsidRPr="00021EF7">
        <w:t xml:space="preserve"> </w:t>
      </w:r>
      <w:proofErr w:type="spellStart"/>
      <w:r w:rsidR="00021EF7" w:rsidRPr="00021EF7">
        <w:t>getTag</w:t>
      </w:r>
      <w:proofErr w:type="spellEnd"/>
    </w:p>
    <w:p w14:paraId="5524832F" w14:textId="65F2BFFE" w:rsidR="00021EF7" w:rsidRPr="00931DBB" w:rsidRDefault="00021EF7" w:rsidP="0090429F">
      <w:pPr>
        <w:pStyle w:val="a1"/>
        <w:spacing w:line="360" w:lineRule="auto"/>
        <w:ind w:firstLine="480"/>
      </w:pPr>
      <w:r>
        <w:rPr>
          <w:rFonts w:hint="eastAsia"/>
        </w:rPr>
        <w:t>返回</w:t>
      </w:r>
      <w:r w:rsidR="009F552C">
        <w:rPr>
          <w:rFonts w:hint="eastAsia"/>
        </w:rPr>
        <w:t>标签数据</w:t>
      </w:r>
    </w:p>
    <w:p w14:paraId="31E9AE42" w14:textId="594457EB" w:rsidR="007965E9" w:rsidRDefault="007965E9" w:rsidP="007965E9">
      <w:pPr>
        <w:pStyle w:val="3"/>
        <w:ind w:left="709" w:right="240" w:hanging="676"/>
      </w:pPr>
      <w:bookmarkStart w:id="63" w:name="_Toc169332005"/>
      <w:r>
        <w:rPr>
          <w:rFonts w:hint="eastAsia"/>
        </w:rPr>
        <w:t>查询标签接口设计</w:t>
      </w:r>
      <w:bookmarkEnd w:id="63"/>
    </w:p>
    <w:p w14:paraId="16C4B0EE" w14:textId="68C0DEC2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9F552C" w:rsidRPr="009F552C">
        <w:t xml:space="preserve"> </w:t>
      </w:r>
      <w:proofErr w:type="spellStart"/>
      <w:r w:rsidR="009F552C" w:rsidRPr="009F552C">
        <w:t>getTagName</w:t>
      </w:r>
      <w:proofErr w:type="spellEnd"/>
      <w:r w:rsidR="009F552C">
        <w:t>/</w:t>
      </w:r>
    </w:p>
    <w:p w14:paraId="797BEA67" w14:textId="0C379FA9" w:rsidR="009F552C" w:rsidRPr="00931DBB" w:rsidRDefault="009F552C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9F552C">
        <w:t>commodityTagId</w:t>
      </w:r>
      <w:proofErr w:type="spellEnd"/>
      <w:r>
        <w:rPr>
          <w:rFonts w:hint="eastAsia"/>
        </w:rPr>
        <w:t>、</w:t>
      </w:r>
      <w:proofErr w:type="spellStart"/>
      <w:r w:rsidR="00216287" w:rsidRPr="00216287">
        <w:t>commodityTagName</w:t>
      </w:r>
      <w:proofErr w:type="spellEnd"/>
      <w:r w:rsidR="00216287">
        <w:rPr>
          <w:rFonts w:hint="eastAsia"/>
        </w:rPr>
        <w:t>、</w:t>
      </w:r>
      <w:proofErr w:type="spellStart"/>
      <w:r w:rsidR="00216287" w:rsidRPr="00216287">
        <w:t>commodityTagColor</w:t>
      </w:r>
      <w:proofErr w:type="spellEnd"/>
      <w:r w:rsidR="00216287">
        <w:rPr>
          <w:rFonts w:hint="eastAsia"/>
        </w:rPr>
        <w:t>，返回查询数据</w:t>
      </w:r>
    </w:p>
    <w:p w14:paraId="1244E1AC" w14:textId="3F368E55" w:rsidR="007965E9" w:rsidRDefault="007965E9" w:rsidP="007965E9">
      <w:pPr>
        <w:pStyle w:val="3"/>
        <w:ind w:left="709" w:right="240" w:hanging="676"/>
      </w:pPr>
      <w:bookmarkStart w:id="64" w:name="_Toc169332006"/>
      <w:r>
        <w:rPr>
          <w:rFonts w:hint="eastAsia"/>
        </w:rPr>
        <w:t>更新标签接口设计</w:t>
      </w:r>
      <w:bookmarkEnd w:id="64"/>
    </w:p>
    <w:p w14:paraId="24671EB6" w14:textId="2316D106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216287" w:rsidRPr="00216287">
        <w:t xml:space="preserve"> </w:t>
      </w:r>
      <w:proofErr w:type="spellStart"/>
      <w:r w:rsidR="00216287" w:rsidRPr="00216287">
        <w:t>updateTag</w:t>
      </w:r>
      <w:proofErr w:type="spellEnd"/>
    </w:p>
    <w:p w14:paraId="2551B824" w14:textId="2815F1BC" w:rsidR="00216287" w:rsidRPr="00931DBB" w:rsidRDefault="00216287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945CA7" w:rsidRPr="00945CA7">
        <w:t>commodityTagName</w:t>
      </w:r>
      <w:proofErr w:type="spellEnd"/>
      <w:r w:rsidR="00945CA7">
        <w:rPr>
          <w:rFonts w:hint="eastAsia"/>
        </w:rPr>
        <w:t>、</w:t>
      </w:r>
      <w:proofErr w:type="spellStart"/>
      <w:r w:rsidR="00945CA7" w:rsidRPr="00945CA7">
        <w:t>commodityTagColor</w:t>
      </w:r>
      <w:proofErr w:type="spellEnd"/>
      <w:r w:rsidR="00945CA7">
        <w:rPr>
          <w:rFonts w:hint="eastAsia"/>
        </w:rPr>
        <w:t>、</w:t>
      </w:r>
      <w:proofErr w:type="spellStart"/>
      <w:r w:rsidR="00945CA7" w:rsidRPr="00945CA7">
        <w:rPr>
          <w:b/>
          <w:bCs/>
        </w:rPr>
        <w:t>commodityTagId</w:t>
      </w:r>
      <w:proofErr w:type="spellEnd"/>
      <w:r w:rsidR="00945CA7">
        <w:rPr>
          <w:rFonts w:hint="eastAsia"/>
        </w:rPr>
        <w:t>，返回更新状态</w:t>
      </w:r>
    </w:p>
    <w:p w14:paraId="1ABF5C61" w14:textId="6D4AE1AE" w:rsidR="007965E9" w:rsidRDefault="007965E9" w:rsidP="007965E9">
      <w:pPr>
        <w:pStyle w:val="3"/>
        <w:ind w:left="709" w:right="240" w:hanging="676"/>
      </w:pPr>
      <w:bookmarkStart w:id="65" w:name="_Toc169332007"/>
      <w:r>
        <w:rPr>
          <w:rFonts w:hint="eastAsia"/>
        </w:rPr>
        <w:t>新增标签接口设计</w:t>
      </w:r>
      <w:bookmarkEnd w:id="65"/>
    </w:p>
    <w:p w14:paraId="24AFCBD4" w14:textId="233194C2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BF6C02" w:rsidRPr="00BF6C02">
        <w:t xml:space="preserve"> </w:t>
      </w:r>
      <w:proofErr w:type="spellStart"/>
      <w:r w:rsidR="00BF6C02" w:rsidRPr="00BF6C02">
        <w:t>addTag</w:t>
      </w:r>
      <w:proofErr w:type="spellEnd"/>
    </w:p>
    <w:p w14:paraId="74DB8AA3" w14:textId="5AAC67D1" w:rsidR="00BF6C02" w:rsidRPr="00931DBB" w:rsidRDefault="00BF6C02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BF6C02">
        <w:rPr>
          <w:b/>
          <w:bCs/>
        </w:rPr>
        <w:t>commodityTagName</w:t>
      </w:r>
      <w:proofErr w:type="spellEnd"/>
      <w:r>
        <w:rPr>
          <w:rFonts w:hint="eastAsia"/>
        </w:rPr>
        <w:t>、</w:t>
      </w:r>
      <w:proofErr w:type="spellStart"/>
      <w:r w:rsidRPr="00BF6C02">
        <w:rPr>
          <w:b/>
          <w:bCs/>
        </w:rPr>
        <w:t>commodityTagColor</w:t>
      </w:r>
      <w:proofErr w:type="spellEnd"/>
      <w:r>
        <w:rPr>
          <w:rFonts w:hint="eastAsia"/>
        </w:rPr>
        <w:t>，返回新增状态</w:t>
      </w:r>
      <w:r>
        <w:rPr>
          <w:rFonts w:hint="eastAsia"/>
        </w:rPr>
        <w:t xml:space="preserve"> </w:t>
      </w:r>
    </w:p>
    <w:p w14:paraId="3A47D86E" w14:textId="43EA87CD" w:rsidR="007965E9" w:rsidRDefault="007965E9" w:rsidP="007965E9">
      <w:pPr>
        <w:pStyle w:val="3"/>
        <w:ind w:left="709" w:right="240" w:hanging="676"/>
      </w:pPr>
      <w:bookmarkStart w:id="66" w:name="_Toc169332008"/>
      <w:r>
        <w:rPr>
          <w:rFonts w:hint="eastAsia"/>
        </w:rPr>
        <w:t>删除标签接口设计</w:t>
      </w:r>
      <w:bookmarkEnd w:id="66"/>
    </w:p>
    <w:p w14:paraId="24AB0B9C" w14:textId="6BF60E32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977088" w:rsidRPr="00977088">
        <w:t xml:space="preserve"> </w:t>
      </w:r>
      <w:proofErr w:type="spellStart"/>
      <w:r w:rsidR="00977088" w:rsidRPr="00977088">
        <w:t>deleteTagById</w:t>
      </w:r>
      <w:proofErr w:type="spellEnd"/>
      <w:r w:rsidR="00977088">
        <w:rPr>
          <w:rFonts w:hint="eastAsia"/>
        </w:rPr>
        <w:t>/</w:t>
      </w:r>
    </w:p>
    <w:p w14:paraId="5604E2BA" w14:textId="435094CE" w:rsidR="00977088" w:rsidRPr="00931DBB" w:rsidRDefault="00977088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977088">
        <w:rPr>
          <w:b/>
          <w:bCs/>
        </w:rPr>
        <w:t>commodityTagId</w:t>
      </w:r>
      <w:proofErr w:type="spellEnd"/>
      <w:r>
        <w:rPr>
          <w:rFonts w:hint="eastAsia"/>
        </w:rPr>
        <w:t>，返回删除状态</w:t>
      </w:r>
    </w:p>
    <w:p w14:paraId="5750604D" w14:textId="66FA55B1" w:rsidR="001D6638" w:rsidRDefault="00EE0DBC">
      <w:pPr>
        <w:pStyle w:val="3"/>
        <w:ind w:left="709" w:right="240" w:hanging="676"/>
      </w:pPr>
      <w:bookmarkStart w:id="67" w:name="_Toc169332009"/>
      <w:r>
        <w:rPr>
          <w:rFonts w:hint="eastAsia"/>
        </w:rPr>
        <w:t>获取类型接口设计</w:t>
      </w:r>
      <w:bookmarkEnd w:id="67"/>
    </w:p>
    <w:p w14:paraId="18D6DF71" w14:textId="78EE0C54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0F5173" w:rsidRPr="000F5173">
        <w:t xml:space="preserve"> </w:t>
      </w:r>
      <w:proofErr w:type="spellStart"/>
      <w:r w:rsidR="000F5173" w:rsidRPr="000F5173">
        <w:t>getType</w:t>
      </w:r>
      <w:proofErr w:type="spellEnd"/>
    </w:p>
    <w:p w14:paraId="0CFCB293" w14:textId="52C101F4" w:rsidR="000F5173" w:rsidRPr="00931DBB" w:rsidRDefault="000F5173" w:rsidP="0090429F">
      <w:pPr>
        <w:pStyle w:val="a1"/>
        <w:spacing w:line="360" w:lineRule="auto"/>
        <w:ind w:firstLine="480"/>
      </w:pPr>
      <w:r>
        <w:rPr>
          <w:rFonts w:hint="eastAsia"/>
        </w:rPr>
        <w:t>返回类型数据</w:t>
      </w:r>
    </w:p>
    <w:p w14:paraId="418B4B88" w14:textId="3CFF3FAB" w:rsidR="001D6638" w:rsidRDefault="00EE0DBC">
      <w:pPr>
        <w:pStyle w:val="3"/>
        <w:ind w:left="709" w:right="240" w:hanging="676"/>
      </w:pPr>
      <w:bookmarkStart w:id="68" w:name="_Toc169332010"/>
      <w:r>
        <w:rPr>
          <w:rFonts w:hint="eastAsia"/>
        </w:rPr>
        <w:t>查询类型接口设计</w:t>
      </w:r>
      <w:bookmarkEnd w:id="68"/>
    </w:p>
    <w:p w14:paraId="639004C9" w14:textId="6EC6908A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0F5173" w:rsidRPr="000F5173">
        <w:t xml:space="preserve"> </w:t>
      </w:r>
      <w:proofErr w:type="spellStart"/>
      <w:r w:rsidR="000F5173" w:rsidRPr="000F5173">
        <w:t>getTypeName</w:t>
      </w:r>
      <w:proofErr w:type="spellEnd"/>
      <w:r w:rsidR="000F5173">
        <w:rPr>
          <w:rFonts w:hint="eastAsia"/>
        </w:rPr>
        <w:t>/</w:t>
      </w:r>
    </w:p>
    <w:p w14:paraId="78EAF4C7" w14:textId="586519A1" w:rsidR="000F5173" w:rsidRPr="00931DBB" w:rsidRDefault="000F5173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CA55AE" w:rsidRPr="00CA55AE">
        <w:t>commodityTypeName</w:t>
      </w:r>
      <w:proofErr w:type="spellEnd"/>
      <w:r w:rsidR="00CA55AE">
        <w:rPr>
          <w:rFonts w:hint="eastAsia"/>
        </w:rPr>
        <w:t>，返回查询结果</w:t>
      </w:r>
    </w:p>
    <w:p w14:paraId="17DD66EB" w14:textId="28CCF4A5" w:rsidR="001D6638" w:rsidRDefault="00556C49">
      <w:pPr>
        <w:pStyle w:val="3"/>
        <w:ind w:left="709" w:right="240" w:hanging="676"/>
      </w:pPr>
      <w:bookmarkStart w:id="69" w:name="_Toc169332011"/>
      <w:r>
        <w:rPr>
          <w:rFonts w:hint="eastAsia"/>
        </w:rPr>
        <w:t>更新类型接口设计</w:t>
      </w:r>
      <w:bookmarkEnd w:id="69"/>
    </w:p>
    <w:p w14:paraId="6810A006" w14:textId="1D65F1E4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CA55AE" w:rsidRPr="00CA55AE">
        <w:t xml:space="preserve"> </w:t>
      </w:r>
      <w:proofErr w:type="spellStart"/>
      <w:r w:rsidR="00CA55AE" w:rsidRPr="00CA55AE">
        <w:t>updateType</w:t>
      </w:r>
      <w:proofErr w:type="spellEnd"/>
      <w:r w:rsidR="00CA55AE">
        <w:rPr>
          <w:rFonts w:hint="eastAsia"/>
        </w:rPr>
        <w:t>/</w:t>
      </w:r>
    </w:p>
    <w:p w14:paraId="1A1B1DB4" w14:textId="1A1D21A6" w:rsidR="00CA55AE" w:rsidRPr="00931DBB" w:rsidRDefault="00CA55AE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D36045" w:rsidRPr="00D36045">
        <w:t>commodityTypeName</w:t>
      </w:r>
      <w:proofErr w:type="spellEnd"/>
      <w:r w:rsidR="00D36045">
        <w:rPr>
          <w:rFonts w:hint="eastAsia"/>
        </w:rPr>
        <w:t>、</w:t>
      </w:r>
      <w:proofErr w:type="spellStart"/>
      <w:r w:rsidR="00D36045" w:rsidRPr="00D36045">
        <w:t>commodityTypeImgUrl</w:t>
      </w:r>
      <w:proofErr w:type="spellEnd"/>
      <w:r w:rsidR="00D36045">
        <w:rPr>
          <w:rFonts w:hint="eastAsia"/>
        </w:rPr>
        <w:t>、</w:t>
      </w:r>
      <w:proofErr w:type="spellStart"/>
      <w:r w:rsidR="00D36045" w:rsidRPr="00D36045">
        <w:rPr>
          <w:b/>
          <w:bCs/>
        </w:rPr>
        <w:t>commodityTypeId</w:t>
      </w:r>
      <w:proofErr w:type="spellEnd"/>
      <w:r w:rsidR="00D36045">
        <w:rPr>
          <w:rFonts w:hint="eastAsia"/>
        </w:rPr>
        <w:t>，返回更新状态</w:t>
      </w:r>
    </w:p>
    <w:p w14:paraId="23C1F5ED" w14:textId="6DC0559C" w:rsidR="001D6638" w:rsidRDefault="00556C49">
      <w:pPr>
        <w:pStyle w:val="3"/>
        <w:ind w:left="709" w:right="240" w:hanging="676"/>
      </w:pPr>
      <w:bookmarkStart w:id="70" w:name="_Toc169332012"/>
      <w:r>
        <w:rPr>
          <w:rFonts w:hint="eastAsia"/>
        </w:rPr>
        <w:t>新增类型接口设计</w:t>
      </w:r>
      <w:bookmarkEnd w:id="70"/>
    </w:p>
    <w:p w14:paraId="69230745" w14:textId="48C3498B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A24493" w:rsidRPr="00A24493">
        <w:t xml:space="preserve"> </w:t>
      </w:r>
      <w:proofErr w:type="spellStart"/>
      <w:r w:rsidR="00A24493" w:rsidRPr="00A24493">
        <w:t>addType</w:t>
      </w:r>
      <w:proofErr w:type="spellEnd"/>
    </w:p>
    <w:p w14:paraId="61E98B0D" w14:textId="0F4FC310" w:rsidR="00A24493" w:rsidRPr="00931DBB" w:rsidRDefault="00A24493" w:rsidP="0090429F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>传入</w:t>
      </w:r>
      <w:proofErr w:type="spellStart"/>
      <w:r w:rsidRPr="002A2108">
        <w:rPr>
          <w:b/>
          <w:bCs/>
        </w:rPr>
        <w:t>commodityTypeName</w:t>
      </w:r>
      <w:proofErr w:type="spellEnd"/>
      <w:r>
        <w:rPr>
          <w:rFonts w:hint="eastAsia"/>
        </w:rPr>
        <w:t>、</w:t>
      </w:r>
      <w:proofErr w:type="spellStart"/>
      <w:r w:rsidRPr="002A2108">
        <w:rPr>
          <w:b/>
          <w:bCs/>
        </w:rPr>
        <w:t>commodityTypeImgUrl</w:t>
      </w:r>
      <w:proofErr w:type="spellEnd"/>
      <w:r>
        <w:rPr>
          <w:rFonts w:hint="eastAsia"/>
        </w:rPr>
        <w:t>、</w:t>
      </w:r>
      <w:proofErr w:type="spellStart"/>
      <w:r w:rsidRPr="002A2108">
        <w:rPr>
          <w:b/>
          <w:bCs/>
        </w:rPr>
        <w:t>commodityTypeAddTime</w:t>
      </w:r>
      <w:proofErr w:type="spellEnd"/>
      <w:r>
        <w:rPr>
          <w:rFonts w:hint="eastAsia"/>
        </w:rPr>
        <w:t>，返回</w:t>
      </w:r>
      <w:r w:rsidR="002A2108">
        <w:rPr>
          <w:rFonts w:hint="eastAsia"/>
        </w:rPr>
        <w:t>新增状态</w:t>
      </w:r>
    </w:p>
    <w:p w14:paraId="6304538C" w14:textId="69B2D3AF" w:rsidR="001D6638" w:rsidRDefault="00092DD7">
      <w:pPr>
        <w:pStyle w:val="3"/>
        <w:ind w:left="709" w:right="240" w:hanging="676"/>
      </w:pPr>
      <w:bookmarkStart w:id="71" w:name="_Toc169332013"/>
      <w:r>
        <w:rPr>
          <w:rFonts w:hint="eastAsia"/>
        </w:rPr>
        <w:t>删除类型接口设计</w:t>
      </w:r>
      <w:bookmarkEnd w:id="71"/>
    </w:p>
    <w:p w14:paraId="0DF44F27" w14:textId="5C7F703D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2A2108" w:rsidRPr="002A2108">
        <w:t xml:space="preserve"> </w:t>
      </w:r>
      <w:proofErr w:type="spellStart"/>
      <w:r w:rsidR="002A2108" w:rsidRPr="002A2108">
        <w:t>deleteTypeById</w:t>
      </w:r>
      <w:proofErr w:type="spellEnd"/>
      <w:r w:rsidR="002A2108">
        <w:t>/</w:t>
      </w:r>
    </w:p>
    <w:p w14:paraId="7FA497D1" w14:textId="61481D9D" w:rsidR="002A2108" w:rsidRPr="00931DBB" w:rsidRDefault="002A2108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CB6468" w:rsidRPr="00B23F84">
        <w:rPr>
          <w:b/>
          <w:bCs/>
        </w:rPr>
        <w:t>commodityTypeId</w:t>
      </w:r>
      <w:proofErr w:type="spellEnd"/>
      <w:r w:rsidR="00CB6468">
        <w:rPr>
          <w:rFonts w:hint="eastAsia"/>
        </w:rPr>
        <w:t>，返回</w:t>
      </w:r>
      <w:r w:rsidR="00B23F84">
        <w:rPr>
          <w:rFonts w:hint="eastAsia"/>
        </w:rPr>
        <w:t>删除状态</w:t>
      </w:r>
    </w:p>
    <w:p w14:paraId="38060285" w14:textId="26610CF7" w:rsidR="001D6638" w:rsidRDefault="00860270">
      <w:pPr>
        <w:pStyle w:val="3"/>
        <w:ind w:left="709" w:right="240" w:hanging="676"/>
      </w:pPr>
      <w:bookmarkStart w:id="72" w:name="_Toc169332014"/>
      <w:r>
        <w:rPr>
          <w:rFonts w:hint="eastAsia"/>
        </w:rPr>
        <w:t>获取商品数量接口设计</w:t>
      </w:r>
      <w:bookmarkEnd w:id="72"/>
    </w:p>
    <w:p w14:paraId="3C96A762" w14:textId="7D7F3557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8E0EB7" w:rsidRPr="008E0EB7">
        <w:t xml:space="preserve"> </w:t>
      </w:r>
      <w:proofErr w:type="spellStart"/>
      <w:r w:rsidR="008E0EB7" w:rsidRPr="008E0EB7">
        <w:t>getcCount</w:t>
      </w:r>
      <w:proofErr w:type="spellEnd"/>
    </w:p>
    <w:p w14:paraId="5AD45F0E" w14:textId="520D3D4F" w:rsidR="008E0EB7" w:rsidRPr="00931DBB" w:rsidRDefault="008E0EB7" w:rsidP="0090429F">
      <w:pPr>
        <w:pStyle w:val="a1"/>
        <w:spacing w:line="360" w:lineRule="auto"/>
        <w:ind w:firstLine="480"/>
      </w:pPr>
      <w:r>
        <w:rPr>
          <w:rFonts w:hint="eastAsia"/>
        </w:rPr>
        <w:t>返回商品数量</w:t>
      </w:r>
    </w:p>
    <w:p w14:paraId="599B67EE" w14:textId="191B904E" w:rsidR="001D6638" w:rsidRDefault="00860270">
      <w:pPr>
        <w:pStyle w:val="3"/>
        <w:ind w:left="709" w:right="240" w:hanging="676"/>
      </w:pPr>
      <w:bookmarkStart w:id="73" w:name="_Toc169332015"/>
      <w:r>
        <w:rPr>
          <w:rFonts w:hint="eastAsia"/>
        </w:rPr>
        <w:t>获取类型数量接口设计</w:t>
      </w:r>
      <w:bookmarkEnd w:id="73"/>
    </w:p>
    <w:p w14:paraId="69ECC68F" w14:textId="280B8CDA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8E0EB7" w:rsidRPr="008E0EB7">
        <w:t xml:space="preserve"> </w:t>
      </w:r>
      <w:proofErr w:type="spellStart"/>
      <w:r w:rsidR="008E0EB7" w:rsidRPr="008E0EB7">
        <w:t>getctyCount</w:t>
      </w:r>
      <w:proofErr w:type="spellEnd"/>
    </w:p>
    <w:p w14:paraId="7375BB6B" w14:textId="6D7567AF" w:rsidR="008E0EB7" w:rsidRPr="00931DBB" w:rsidRDefault="008E0EB7" w:rsidP="0090429F">
      <w:pPr>
        <w:pStyle w:val="a1"/>
        <w:spacing w:line="360" w:lineRule="auto"/>
        <w:ind w:firstLine="480"/>
      </w:pPr>
      <w:r>
        <w:rPr>
          <w:rFonts w:hint="eastAsia"/>
        </w:rPr>
        <w:t>返回类型数量</w:t>
      </w:r>
    </w:p>
    <w:p w14:paraId="39EEF778" w14:textId="3EFCA315" w:rsidR="001D6638" w:rsidRDefault="00AB0631">
      <w:pPr>
        <w:pStyle w:val="3"/>
        <w:ind w:left="709" w:right="240" w:hanging="676"/>
      </w:pPr>
      <w:bookmarkStart w:id="74" w:name="_Toc169332016"/>
      <w:r>
        <w:rPr>
          <w:rFonts w:hint="eastAsia"/>
        </w:rPr>
        <w:t>获取款式数量接口设计</w:t>
      </w:r>
      <w:bookmarkEnd w:id="74"/>
    </w:p>
    <w:p w14:paraId="33D27A69" w14:textId="442D9BF8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B355BC" w:rsidRPr="00B355BC">
        <w:t xml:space="preserve"> </w:t>
      </w:r>
      <w:proofErr w:type="spellStart"/>
      <w:r w:rsidR="00B355BC" w:rsidRPr="00B355BC">
        <w:t>getcsCount</w:t>
      </w:r>
      <w:proofErr w:type="spellEnd"/>
    </w:p>
    <w:p w14:paraId="3D966CDD" w14:textId="2104BCCB" w:rsidR="00B355BC" w:rsidRPr="00931DBB" w:rsidRDefault="00B355BC" w:rsidP="0090429F">
      <w:pPr>
        <w:pStyle w:val="a1"/>
        <w:spacing w:line="360" w:lineRule="auto"/>
        <w:ind w:firstLine="480"/>
      </w:pPr>
      <w:r>
        <w:rPr>
          <w:rFonts w:hint="eastAsia"/>
        </w:rPr>
        <w:t>返回款式数量</w:t>
      </w:r>
    </w:p>
    <w:p w14:paraId="1F98808D" w14:textId="71DF6EBD" w:rsidR="001D6638" w:rsidRDefault="009C6973">
      <w:pPr>
        <w:pStyle w:val="3"/>
        <w:ind w:left="709" w:right="240" w:hanging="676"/>
      </w:pPr>
      <w:bookmarkStart w:id="75" w:name="_Toc169332017"/>
      <w:r>
        <w:rPr>
          <w:rFonts w:hint="eastAsia"/>
        </w:rPr>
        <w:t>获取活动数量接口设计</w:t>
      </w:r>
      <w:bookmarkEnd w:id="75"/>
    </w:p>
    <w:p w14:paraId="3F93097E" w14:textId="65404849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B355BC" w:rsidRPr="00B355BC">
        <w:t xml:space="preserve"> </w:t>
      </w:r>
      <w:proofErr w:type="spellStart"/>
      <w:r w:rsidR="00B355BC" w:rsidRPr="00B355BC">
        <w:t>getaCount</w:t>
      </w:r>
      <w:proofErr w:type="spellEnd"/>
    </w:p>
    <w:p w14:paraId="03B381C5" w14:textId="6730FD35" w:rsidR="00B355BC" w:rsidRPr="00931DBB" w:rsidRDefault="00B355BC" w:rsidP="0090429F">
      <w:pPr>
        <w:pStyle w:val="a1"/>
        <w:spacing w:line="360" w:lineRule="auto"/>
        <w:ind w:firstLine="480"/>
      </w:pPr>
      <w:r>
        <w:rPr>
          <w:rFonts w:hint="eastAsia"/>
        </w:rPr>
        <w:t>返回活动数量</w:t>
      </w:r>
    </w:p>
    <w:p w14:paraId="38885F6A" w14:textId="1229CDB3" w:rsidR="001D6638" w:rsidRDefault="00505AE2">
      <w:pPr>
        <w:pStyle w:val="3"/>
        <w:ind w:left="709" w:right="240" w:hanging="676"/>
      </w:pPr>
      <w:bookmarkStart w:id="76" w:name="_Toc169332018"/>
      <w:r>
        <w:rPr>
          <w:rFonts w:hint="eastAsia"/>
        </w:rPr>
        <w:t>获取用户数量接口设计</w:t>
      </w:r>
      <w:bookmarkEnd w:id="76"/>
    </w:p>
    <w:p w14:paraId="3F486760" w14:textId="58F4AC57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037176" w:rsidRPr="00037176">
        <w:t xml:space="preserve"> </w:t>
      </w:r>
      <w:proofErr w:type="spellStart"/>
      <w:r w:rsidR="00037176" w:rsidRPr="00037176">
        <w:t>getuCount</w:t>
      </w:r>
      <w:proofErr w:type="spellEnd"/>
    </w:p>
    <w:p w14:paraId="1C8866D5" w14:textId="2F852F8A" w:rsidR="00037176" w:rsidRPr="00931DBB" w:rsidRDefault="00037176" w:rsidP="0090429F">
      <w:pPr>
        <w:pStyle w:val="a1"/>
        <w:spacing w:line="360" w:lineRule="auto"/>
        <w:ind w:firstLine="480"/>
      </w:pPr>
      <w:r>
        <w:rPr>
          <w:rFonts w:hint="eastAsia"/>
        </w:rPr>
        <w:t>返回用户数量</w:t>
      </w:r>
    </w:p>
    <w:p w14:paraId="62C13634" w14:textId="42D594B7" w:rsidR="001D6638" w:rsidRDefault="009D2A35">
      <w:pPr>
        <w:pStyle w:val="3"/>
        <w:ind w:left="709" w:right="240" w:hanging="676"/>
      </w:pPr>
      <w:bookmarkStart w:id="77" w:name="_Toc169332019"/>
      <w:r>
        <w:rPr>
          <w:rFonts w:hint="eastAsia"/>
        </w:rPr>
        <w:t>获取标签数量接口设计</w:t>
      </w:r>
      <w:bookmarkEnd w:id="77"/>
    </w:p>
    <w:p w14:paraId="3E235B97" w14:textId="73131862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037176" w:rsidRPr="00037176">
        <w:t xml:space="preserve"> </w:t>
      </w:r>
      <w:proofErr w:type="spellStart"/>
      <w:r w:rsidR="00037176" w:rsidRPr="00037176">
        <w:t>getctCount</w:t>
      </w:r>
      <w:proofErr w:type="spellEnd"/>
    </w:p>
    <w:p w14:paraId="1089E568" w14:textId="322A5241" w:rsidR="00037176" w:rsidRPr="00931DBB" w:rsidRDefault="00037176" w:rsidP="0090429F">
      <w:pPr>
        <w:pStyle w:val="a1"/>
        <w:spacing w:line="360" w:lineRule="auto"/>
        <w:ind w:firstLine="480"/>
      </w:pPr>
      <w:r>
        <w:rPr>
          <w:rFonts w:hint="eastAsia"/>
        </w:rPr>
        <w:t>返回标签数量</w:t>
      </w:r>
    </w:p>
    <w:p w14:paraId="29495AC9" w14:textId="7CE7983B" w:rsidR="001D6638" w:rsidRDefault="006A72B0">
      <w:pPr>
        <w:pStyle w:val="3"/>
        <w:ind w:left="709" w:right="240" w:hanging="676"/>
      </w:pPr>
      <w:bookmarkStart w:id="78" w:name="_Toc169332020"/>
      <w:r>
        <w:rPr>
          <w:rFonts w:hint="eastAsia"/>
        </w:rPr>
        <w:t>获取全部类型接口设计</w:t>
      </w:r>
      <w:bookmarkEnd w:id="78"/>
    </w:p>
    <w:p w14:paraId="019A23E8" w14:textId="12E919B6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037176" w:rsidRPr="00037176">
        <w:t xml:space="preserve"> </w:t>
      </w:r>
      <w:proofErr w:type="spellStart"/>
      <w:r w:rsidR="00037176" w:rsidRPr="00037176">
        <w:t>getTypeTotal</w:t>
      </w:r>
      <w:proofErr w:type="spellEnd"/>
    </w:p>
    <w:p w14:paraId="56524AC5" w14:textId="11D137B1" w:rsidR="00037176" w:rsidRPr="00931DBB" w:rsidRDefault="00037176" w:rsidP="0090429F">
      <w:pPr>
        <w:pStyle w:val="a1"/>
        <w:spacing w:line="360" w:lineRule="auto"/>
        <w:ind w:firstLine="480"/>
      </w:pPr>
      <w:r>
        <w:rPr>
          <w:rFonts w:hint="eastAsia"/>
        </w:rPr>
        <w:t>返回全部类型数据</w:t>
      </w:r>
    </w:p>
    <w:p w14:paraId="7E2C8817" w14:textId="31FCAAFD" w:rsidR="001D6638" w:rsidRDefault="00D92602">
      <w:pPr>
        <w:pStyle w:val="3"/>
        <w:ind w:left="709" w:right="240" w:hanging="676"/>
      </w:pPr>
      <w:bookmarkStart w:id="79" w:name="_Toc169332021"/>
      <w:r>
        <w:rPr>
          <w:rFonts w:hint="eastAsia"/>
        </w:rPr>
        <w:t>获取全部</w:t>
      </w:r>
      <w:r w:rsidR="00BF627E">
        <w:rPr>
          <w:rFonts w:hint="eastAsia"/>
        </w:rPr>
        <w:t>款式接口设计</w:t>
      </w:r>
      <w:bookmarkEnd w:id="79"/>
    </w:p>
    <w:p w14:paraId="60FC6D62" w14:textId="432B630D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AE543C" w:rsidRPr="00AE543C">
        <w:t xml:space="preserve"> </w:t>
      </w:r>
      <w:proofErr w:type="spellStart"/>
      <w:r w:rsidR="00AE543C" w:rsidRPr="00AE543C">
        <w:t>getStyleTotal</w:t>
      </w:r>
      <w:proofErr w:type="spellEnd"/>
    </w:p>
    <w:p w14:paraId="1A2D6EB5" w14:textId="26D4F887" w:rsidR="00AE543C" w:rsidRPr="00931DBB" w:rsidRDefault="00AE543C" w:rsidP="0090429F">
      <w:pPr>
        <w:pStyle w:val="a1"/>
        <w:spacing w:line="360" w:lineRule="auto"/>
        <w:ind w:firstLine="480"/>
      </w:pPr>
      <w:r>
        <w:rPr>
          <w:rFonts w:hint="eastAsia"/>
        </w:rPr>
        <w:t>返回全部款式数据</w:t>
      </w:r>
    </w:p>
    <w:p w14:paraId="0D6DC79B" w14:textId="75513C7B" w:rsidR="001D6638" w:rsidRDefault="00BF627E">
      <w:pPr>
        <w:pStyle w:val="3"/>
        <w:ind w:left="709" w:right="240" w:hanging="676"/>
      </w:pPr>
      <w:bookmarkStart w:id="80" w:name="_Toc169332022"/>
      <w:r>
        <w:rPr>
          <w:rFonts w:hint="eastAsia"/>
        </w:rPr>
        <w:lastRenderedPageBreak/>
        <w:t>获取全部标签接口设计</w:t>
      </w:r>
      <w:bookmarkEnd w:id="80"/>
    </w:p>
    <w:p w14:paraId="68F2FC33" w14:textId="10A4DC4A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AE543C" w:rsidRPr="00AE543C">
        <w:t xml:space="preserve"> </w:t>
      </w:r>
      <w:proofErr w:type="spellStart"/>
      <w:r w:rsidR="00AE543C" w:rsidRPr="00AE543C">
        <w:t>getTagTotal</w:t>
      </w:r>
      <w:proofErr w:type="spellEnd"/>
    </w:p>
    <w:p w14:paraId="7FF2E4E7" w14:textId="6BC414A3" w:rsidR="00AE543C" w:rsidRPr="00931DBB" w:rsidRDefault="00AE543C" w:rsidP="0090429F">
      <w:pPr>
        <w:pStyle w:val="a1"/>
        <w:spacing w:line="360" w:lineRule="auto"/>
        <w:ind w:firstLine="480"/>
      </w:pPr>
      <w:r>
        <w:rPr>
          <w:rFonts w:hint="eastAsia"/>
        </w:rPr>
        <w:t>返回全部标签数据</w:t>
      </w:r>
    </w:p>
    <w:p w14:paraId="478F327D" w14:textId="3610B7C8" w:rsidR="001D6638" w:rsidRDefault="00B001DE">
      <w:pPr>
        <w:pStyle w:val="3"/>
        <w:ind w:left="709" w:right="240" w:hanging="676"/>
      </w:pPr>
      <w:bookmarkStart w:id="81" w:name="_Toc169332023"/>
      <w:r>
        <w:rPr>
          <w:rFonts w:hint="eastAsia"/>
        </w:rPr>
        <w:t>获取日志接口设计</w:t>
      </w:r>
      <w:bookmarkEnd w:id="81"/>
    </w:p>
    <w:p w14:paraId="2BED8B10" w14:textId="5D4606F9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4808CF" w:rsidRPr="004808CF">
        <w:t xml:space="preserve"> </w:t>
      </w:r>
      <w:proofErr w:type="spellStart"/>
      <w:r w:rsidR="004808CF" w:rsidRPr="004808CF">
        <w:t>getLog</w:t>
      </w:r>
      <w:proofErr w:type="spellEnd"/>
    </w:p>
    <w:p w14:paraId="0F39907F" w14:textId="4D3BFEAA" w:rsidR="004808CF" w:rsidRPr="00931DBB" w:rsidRDefault="004808CF" w:rsidP="0090429F">
      <w:pPr>
        <w:pStyle w:val="a1"/>
        <w:spacing w:line="360" w:lineRule="auto"/>
        <w:ind w:firstLine="480"/>
      </w:pPr>
      <w:r>
        <w:rPr>
          <w:rFonts w:hint="eastAsia"/>
        </w:rPr>
        <w:t>返回日志数据</w:t>
      </w:r>
    </w:p>
    <w:p w14:paraId="5B90D38E" w14:textId="07CEC743" w:rsidR="001D6638" w:rsidRDefault="00AC1426">
      <w:pPr>
        <w:pStyle w:val="3"/>
        <w:ind w:left="709" w:right="240" w:hanging="676"/>
      </w:pPr>
      <w:bookmarkStart w:id="82" w:name="_Toc169332024"/>
      <w:r>
        <w:rPr>
          <w:rFonts w:hint="eastAsia"/>
        </w:rPr>
        <w:t>新增日志接口设计</w:t>
      </w:r>
      <w:bookmarkEnd w:id="82"/>
    </w:p>
    <w:p w14:paraId="4FFFB7EB" w14:textId="6A98D801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4808CF" w:rsidRPr="004808CF">
        <w:t xml:space="preserve"> </w:t>
      </w:r>
      <w:proofErr w:type="spellStart"/>
      <w:r w:rsidR="004808CF" w:rsidRPr="004808CF">
        <w:t>addLog</w:t>
      </w:r>
      <w:proofErr w:type="spellEnd"/>
    </w:p>
    <w:p w14:paraId="5C2E6AF2" w14:textId="66F906DC" w:rsidR="004808CF" w:rsidRPr="00931DBB" w:rsidRDefault="004808CF" w:rsidP="00E54716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r w:rsidR="00E54716" w:rsidRPr="00E54716">
        <w:rPr>
          <w:b/>
          <w:bCs/>
        </w:rPr>
        <w:t>id</w:t>
      </w:r>
      <w:r w:rsidR="00E54716">
        <w:rPr>
          <w:rFonts w:hint="eastAsia"/>
        </w:rPr>
        <w:t>、</w:t>
      </w:r>
      <w:r w:rsidR="00E54716" w:rsidRPr="00E54716">
        <w:rPr>
          <w:b/>
          <w:bCs/>
        </w:rPr>
        <w:t>name</w:t>
      </w:r>
      <w:r w:rsidR="00E54716">
        <w:rPr>
          <w:rFonts w:hint="eastAsia"/>
        </w:rPr>
        <w:t>、</w:t>
      </w:r>
      <w:r w:rsidR="00E54716" w:rsidRPr="00E54716">
        <w:rPr>
          <w:b/>
          <w:bCs/>
        </w:rPr>
        <w:t>time</w:t>
      </w:r>
      <w:r w:rsidR="00E54716">
        <w:rPr>
          <w:rFonts w:hint="eastAsia"/>
        </w:rPr>
        <w:t>、</w:t>
      </w:r>
      <w:proofErr w:type="spellStart"/>
      <w:r w:rsidR="00E54716" w:rsidRPr="00E54716">
        <w:rPr>
          <w:b/>
          <w:bCs/>
        </w:rPr>
        <w:t>userName</w:t>
      </w:r>
      <w:proofErr w:type="spellEnd"/>
      <w:r w:rsidR="00E54716">
        <w:rPr>
          <w:rFonts w:hint="eastAsia"/>
        </w:rPr>
        <w:t>、</w:t>
      </w:r>
      <w:proofErr w:type="spellStart"/>
      <w:r w:rsidR="00E54716" w:rsidRPr="00E54716">
        <w:rPr>
          <w:b/>
          <w:bCs/>
        </w:rPr>
        <w:t>ip</w:t>
      </w:r>
      <w:proofErr w:type="spellEnd"/>
      <w:r w:rsidR="00E54716">
        <w:rPr>
          <w:rFonts w:hint="eastAsia"/>
        </w:rPr>
        <w:t>，返回新增状态</w:t>
      </w:r>
    </w:p>
    <w:p w14:paraId="5E10C8DF" w14:textId="2D1101F4" w:rsidR="001D6638" w:rsidRDefault="00AC1426">
      <w:pPr>
        <w:pStyle w:val="3"/>
        <w:ind w:left="709" w:right="240" w:hanging="676"/>
      </w:pPr>
      <w:bookmarkStart w:id="83" w:name="_Toc169332025"/>
      <w:r>
        <w:rPr>
          <w:rFonts w:hint="eastAsia"/>
        </w:rPr>
        <w:t>删除日志接口设计</w:t>
      </w:r>
      <w:bookmarkEnd w:id="83"/>
    </w:p>
    <w:p w14:paraId="24DF4656" w14:textId="0558691B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311421" w:rsidRPr="00311421">
        <w:t xml:space="preserve"> </w:t>
      </w:r>
      <w:proofErr w:type="spellStart"/>
      <w:r w:rsidR="00311421" w:rsidRPr="00311421">
        <w:t>deleteLogById</w:t>
      </w:r>
      <w:proofErr w:type="spellEnd"/>
      <w:r w:rsidR="00311421">
        <w:t>/</w:t>
      </w:r>
    </w:p>
    <w:p w14:paraId="38C4B53B" w14:textId="667F8E61" w:rsidR="00311421" w:rsidRPr="00931DBB" w:rsidRDefault="00311421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r w:rsidRPr="00311421">
        <w:rPr>
          <w:rFonts w:hint="eastAsia"/>
          <w:b/>
          <w:bCs/>
        </w:rPr>
        <w:t>id</w:t>
      </w:r>
      <w:r>
        <w:rPr>
          <w:rFonts w:hint="eastAsia"/>
        </w:rPr>
        <w:t>，返回删除状态</w:t>
      </w:r>
    </w:p>
    <w:p w14:paraId="44F70E7E" w14:textId="7CC90B46" w:rsidR="001D6638" w:rsidRDefault="00AC1426">
      <w:pPr>
        <w:pStyle w:val="3"/>
        <w:ind w:left="709" w:right="240" w:hanging="676"/>
      </w:pPr>
      <w:bookmarkStart w:id="84" w:name="_Toc169332026"/>
      <w:r>
        <w:rPr>
          <w:rFonts w:hint="eastAsia"/>
        </w:rPr>
        <w:t>获取订单接口设计</w:t>
      </w:r>
      <w:bookmarkEnd w:id="84"/>
    </w:p>
    <w:p w14:paraId="44C7E463" w14:textId="69A41915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C021A3" w:rsidRPr="00C021A3">
        <w:t xml:space="preserve"> </w:t>
      </w:r>
      <w:proofErr w:type="spellStart"/>
      <w:r w:rsidR="00C021A3" w:rsidRPr="00C021A3">
        <w:t>getOrder</w:t>
      </w:r>
      <w:proofErr w:type="spellEnd"/>
    </w:p>
    <w:p w14:paraId="1F6E6070" w14:textId="09BC13E0" w:rsidR="00C021A3" w:rsidRPr="00931DBB" w:rsidRDefault="00C021A3" w:rsidP="0090429F">
      <w:pPr>
        <w:pStyle w:val="a1"/>
        <w:spacing w:line="360" w:lineRule="auto"/>
        <w:ind w:firstLine="480"/>
      </w:pPr>
      <w:r>
        <w:rPr>
          <w:rFonts w:hint="eastAsia"/>
        </w:rPr>
        <w:t>返回订单数据</w:t>
      </w:r>
    </w:p>
    <w:p w14:paraId="54F3DECD" w14:textId="7DCFA57F" w:rsidR="001D6638" w:rsidRDefault="00AC1426">
      <w:pPr>
        <w:pStyle w:val="3"/>
        <w:ind w:left="709" w:right="240" w:hanging="676"/>
      </w:pPr>
      <w:bookmarkStart w:id="85" w:name="_Toc169332027"/>
      <w:r>
        <w:rPr>
          <w:rFonts w:hint="eastAsia"/>
        </w:rPr>
        <w:t>查询订单接口设计</w:t>
      </w:r>
      <w:bookmarkEnd w:id="85"/>
    </w:p>
    <w:p w14:paraId="0E1822C7" w14:textId="7599C016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C021A3" w:rsidRPr="00C021A3">
        <w:t xml:space="preserve"> </w:t>
      </w:r>
      <w:proofErr w:type="spellStart"/>
      <w:r w:rsidR="00C021A3" w:rsidRPr="00C021A3">
        <w:t>getOrderName</w:t>
      </w:r>
      <w:proofErr w:type="spellEnd"/>
      <w:r w:rsidR="00C021A3">
        <w:rPr>
          <w:rFonts w:hint="eastAsia"/>
        </w:rPr>
        <w:t>/</w:t>
      </w:r>
    </w:p>
    <w:p w14:paraId="7374EF45" w14:textId="75E94419" w:rsidR="00C021A3" w:rsidRPr="00931DBB" w:rsidRDefault="00C021A3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133D43" w:rsidRPr="00133D43">
        <w:t>orderNum</w:t>
      </w:r>
      <w:proofErr w:type="spellEnd"/>
      <w:r w:rsidR="00133D43">
        <w:rPr>
          <w:rFonts w:hint="eastAsia"/>
        </w:rPr>
        <w:t>、</w:t>
      </w:r>
      <w:proofErr w:type="spellStart"/>
      <w:r w:rsidR="00133D43" w:rsidRPr="00133D43">
        <w:t>addTime</w:t>
      </w:r>
      <w:proofErr w:type="spellEnd"/>
      <w:r w:rsidR="00614071">
        <w:rPr>
          <w:rFonts w:hint="eastAsia"/>
        </w:rPr>
        <w:t>，返回查询结果</w:t>
      </w:r>
    </w:p>
    <w:p w14:paraId="1D3D8E01" w14:textId="116BB4D6" w:rsidR="00AB0631" w:rsidRDefault="001A5CD9">
      <w:pPr>
        <w:pStyle w:val="3"/>
        <w:ind w:left="709" w:right="240" w:hanging="676"/>
      </w:pPr>
      <w:bookmarkStart w:id="86" w:name="_Toc169332028"/>
      <w:r>
        <w:rPr>
          <w:rFonts w:hint="eastAsia"/>
        </w:rPr>
        <w:t>按照执行人查询订单接口设计</w:t>
      </w:r>
      <w:bookmarkEnd w:id="86"/>
    </w:p>
    <w:p w14:paraId="783465C0" w14:textId="73E4F5AE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75718E" w:rsidRPr="0075718E">
        <w:t xml:space="preserve"> </w:t>
      </w:r>
      <w:proofErr w:type="spellStart"/>
      <w:r w:rsidR="0075718E" w:rsidRPr="0075718E">
        <w:t>getOrderUserName</w:t>
      </w:r>
      <w:proofErr w:type="spellEnd"/>
      <w:r w:rsidR="0075718E">
        <w:t>/</w:t>
      </w:r>
    </w:p>
    <w:p w14:paraId="1475FE55" w14:textId="3692CE9B" w:rsidR="0075718E" w:rsidRPr="00931DBB" w:rsidRDefault="0075718E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75718E">
        <w:t>userId</w:t>
      </w:r>
      <w:proofErr w:type="spellEnd"/>
      <w:r>
        <w:rPr>
          <w:rFonts w:hint="eastAsia"/>
        </w:rPr>
        <w:t>，返回查询结果</w:t>
      </w:r>
    </w:p>
    <w:p w14:paraId="306C1A73" w14:textId="43FAA808" w:rsidR="00AB0631" w:rsidRDefault="00D40FB2">
      <w:pPr>
        <w:pStyle w:val="3"/>
        <w:ind w:left="709" w:right="240" w:hanging="676"/>
      </w:pPr>
      <w:bookmarkStart w:id="87" w:name="_Toc169332029"/>
      <w:r>
        <w:rPr>
          <w:rFonts w:hint="eastAsia"/>
        </w:rPr>
        <w:t>查询已完成订单接口设计</w:t>
      </w:r>
      <w:bookmarkEnd w:id="87"/>
    </w:p>
    <w:p w14:paraId="52F513AC" w14:textId="5A61A921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133D43" w:rsidRPr="00133D43">
        <w:t>getOrderYwc</w:t>
      </w:r>
      <w:r w:rsidR="00133D43">
        <w:rPr>
          <w:rFonts w:hint="eastAsia"/>
        </w:rPr>
        <w:t>/</w:t>
      </w:r>
    </w:p>
    <w:p w14:paraId="3FFDDB3C" w14:textId="4F88EAA7" w:rsidR="00133D43" w:rsidRPr="00BC568A" w:rsidRDefault="00BC568A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BC568A">
        <w:t>userId</w:t>
      </w:r>
      <w:proofErr w:type="spellEnd"/>
      <w:r>
        <w:rPr>
          <w:rFonts w:hint="eastAsia"/>
        </w:rPr>
        <w:t>，返回查询结果</w:t>
      </w:r>
    </w:p>
    <w:p w14:paraId="26930673" w14:textId="11C3BB03" w:rsidR="00AB0631" w:rsidRDefault="00D40FB2">
      <w:pPr>
        <w:pStyle w:val="3"/>
        <w:ind w:left="709" w:right="240" w:hanging="676"/>
      </w:pPr>
      <w:bookmarkStart w:id="88" w:name="_Toc169332030"/>
      <w:r>
        <w:rPr>
          <w:rFonts w:hint="eastAsia"/>
        </w:rPr>
        <w:t>查询未完成订单接口设计</w:t>
      </w:r>
      <w:bookmarkEnd w:id="88"/>
    </w:p>
    <w:p w14:paraId="5E3EFFD2" w14:textId="761774D5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061876" w:rsidRPr="00061876">
        <w:t>getOrderWwc</w:t>
      </w:r>
      <w:r w:rsidR="00061876">
        <w:t>/</w:t>
      </w:r>
    </w:p>
    <w:p w14:paraId="3DB997F5" w14:textId="4F1A9031" w:rsidR="00061876" w:rsidRPr="00061876" w:rsidRDefault="00061876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r>
        <w:rPr>
          <w:rFonts w:hint="eastAsia"/>
        </w:rPr>
        <w:t>user Id</w:t>
      </w:r>
      <w:r>
        <w:rPr>
          <w:rFonts w:hint="eastAsia"/>
        </w:rPr>
        <w:t>，返回查询结果</w:t>
      </w:r>
    </w:p>
    <w:p w14:paraId="3AF1175D" w14:textId="1B3DECC3" w:rsidR="00AB0631" w:rsidRDefault="00C13735">
      <w:pPr>
        <w:pStyle w:val="3"/>
        <w:ind w:left="709" w:right="240" w:hanging="676"/>
      </w:pPr>
      <w:bookmarkStart w:id="89" w:name="_Toc169332031"/>
      <w:r>
        <w:rPr>
          <w:rFonts w:hint="eastAsia"/>
        </w:rPr>
        <w:t>更新</w:t>
      </w:r>
      <w:r w:rsidR="00485EDA">
        <w:rPr>
          <w:rFonts w:hint="eastAsia"/>
        </w:rPr>
        <w:t>订单接口设计</w:t>
      </w:r>
      <w:bookmarkEnd w:id="89"/>
    </w:p>
    <w:p w14:paraId="6BCF6295" w14:textId="0111FFCE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C06330" w:rsidRPr="00C06330">
        <w:t>updateOrder</w:t>
      </w:r>
    </w:p>
    <w:p w14:paraId="030FF48C" w14:textId="417F210B" w:rsidR="00C06330" w:rsidRPr="00C06330" w:rsidRDefault="00C06330" w:rsidP="0090429F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>传入</w:t>
      </w:r>
      <w:proofErr w:type="spellStart"/>
      <w:r w:rsidRPr="00C06330">
        <w:t>userId</w:t>
      </w:r>
      <w:proofErr w:type="spellEnd"/>
      <w:r>
        <w:rPr>
          <w:rFonts w:hint="eastAsia"/>
        </w:rPr>
        <w:t>、</w:t>
      </w:r>
      <w:proofErr w:type="spellStart"/>
      <w:r w:rsidRPr="00C06330">
        <w:t>commodityId</w:t>
      </w:r>
      <w:proofErr w:type="spellEnd"/>
      <w:r>
        <w:rPr>
          <w:rFonts w:hint="eastAsia"/>
        </w:rPr>
        <w:t>、</w:t>
      </w:r>
      <w:r w:rsidR="004E0A0D" w:rsidRPr="004E0A0D">
        <w:t>client</w:t>
      </w:r>
      <w:r w:rsidR="004E0A0D">
        <w:rPr>
          <w:rFonts w:hint="eastAsia"/>
        </w:rPr>
        <w:t>、</w:t>
      </w:r>
      <w:proofErr w:type="spellStart"/>
      <w:r w:rsidR="004E0A0D" w:rsidRPr="004E0A0D">
        <w:t>tel</w:t>
      </w:r>
      <w:proofErr w:type="spellEnd"/>
      <w:r w:rsidR="004E0A0D">
        <w:rPr>
          <w:rFonts w:hint="eastAsia"/>
        </w:rPr>
        <w:t>、</w:t>
      </w:r>
      <w:r w:rsidR="004E0A0D" w:rsidRPr="004E0A0D">
        <w:t>num</w:t>
      </w:r>
      <w:r w:rsidR="004E0A0D">
        <w:rPr>
          <w:rFonts w:hint="eastAsia"/>
        </w:rPr>
        <w:t>、</w:t>
      </w:r>
      <w:proofErr w:type="spellStart"/>
      <w:r w:rsidR="004E0A0D" w:rsidRPr="004E0A0D">
        <w:t>orderStateId</w:t>
      </w:r>
      <w:proofErr w:type="spellEnd"/>
      <w:r w:rsidR="004E0A0D">
        <w:rPr>
          <w:rFonts w:hint="eastAsia"/>
        </w:rPr>
        <w:t>、</w:t>
      </w:r>
      <w:proofErr w:type="spellStart"/>
      <w:r w:rsidR="004E0A0D" w:rsidRPr="004E0A0D">
        <w:rPr>
          <w:b/>
          <w:bCs/>
        </w:rPr>
        <w:t>orderId</w:t>
      </w:r>
      <w:proofErr w:type="spellEnd"/>
      <w:r w:rsidR="004E0A0D">
        <w:rPr>
          <w:rFonts w:hint="eastAsia"/>
        </w:rPr>
        <w:t>，返回更新状态</w:t>
      </w:r>
    </w:p>
    <w:p w14:paraId="5C57DBA8" w14:textId="08F4EEFC" w:rsidR="00AB0631" w:rsidRDefault="00485EDA">
      <w:pPr>
        <w:pStyle w:val="3"/>
        <w:ind w:left="709" w:right="240" w:hanging="676"/>
      </w:pPr>
      <w:bookmarkStart w:id="90" w:name="_Toc169332032"/>
      <w:r>
        <w:rPr>
          <w:rFonts w:hint="eastAsia"/>
        </w:rPr>
        <w:t>新增订单接口设计</w:t>
      </w:r>
      <w:bookmarkEnd w:id="90"/>
    </w:p>
    <w:p w14:paraId="174DB528" w14:textId="2129A718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730007" w:rsidRPr="00730007">
        <w:t>addOrder</w:t>
      </w:r>
    </w:p>
    <w:p w14:paraId="5B3EE34B" w14:textId="771BFEF1" w:rsidR="00730007" w:rsidRPr="00730007" w:rsidRDefault="00730007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730007">
        <w:rPr>
          <w:b/>
          <w:bCs/>
        </w:rPr>
        <w:t>orderNum</w:t>
      </w:r>
      <w:proofErr w:type="spellEnd"/>
      <w:r>
        <w:rPr>
          <w:rFonts w:hint="eastAsia"/>
        </w:rPr>
        <w:t>、</w:t>
      </w:r>
      <w:proofErr w:type="spellStart"/>
      <w:r w:rsidRPr="00730007">
        <w:rPr>
          <w:b/>
          <w:bCs/>
        </w:rPr>
        <w:t>userId</w:t>
      </w:r>
      <w:proofErr w:type="spellEnd"/>
      <w:r w:rsidRPr="00730007">
        <w:rPr>
          <w:rFonts w:hint="eastAsia"/>
        </w:rPr>
        <w:t>、</w:t>
      </w:r>
      <w:proofErr w:type="spellStart"/>
      <w:r w:rsidRPr="00730007">
        <w:rPr>
          <w:b/>
          <w:bCs/>
        </w:rPr>
        <w:t>commodityId</w:t>
      </w:r>
      <w:proofErr w:type="spellEnd"/>
      <w:r>
        <w:rPr>
          <w:rFonts w:hint="eastAsia"/>
        </w:rPr>
        <w:t>、</w:t>
      </w:r>
      <w:r w:rsidRPr="00730007">
        <w:rPr>
          <w:b/>
          <w:bCs/>
        </w:rPr>
        <w:t>client</w:t>
      </w:r>
      <w:r>
        <w:rPr>
          <w:rFonts w:hint="eastAsia"/>
        </w:rPr>
        <w:t>、</w:t>
      </w:r>
      <w:proofErr w:type="spellStart"/>
      <w:r w:rsidRPr="00730007">
        <w:rPr>
          <w:b/>
          <w:bCs/>
        </w:rPr>
        <w:t>tel</w:t>
      </w:r>
      <w:proofErr w:type="spellEnd"/>
      <w:r>
        <w:rPr>
          <w:rFonts w:hint="eastAsia"/>
        </w:rPr>
        <w:t>、</w:t>
      </w:r>
      <w:r w:rsidRPr="00730007">
        <w:rPr>
          <w:b/>
          <w:bCs/>
        </w:rPr>
        <w:t>num</w:t>
      </w:r>
      <w:r>
        <w:rPr>
          <w:rFonts w:hint="eastAsia"/>
        </w:rPr>
        <w:t>、</w:t>
      </w:r>
      <w:proofErr w:type="spellStart"/>
      <w:r w:rsidRPr="00730007">
        <w:rPr>
          <w:b/>
          <w:bCs/>
        </w:rPr>
        <w:t>addTime</w:t>
      </w:r>
      <w:proofErr w:type="spellEnd"/>
      <w:r>
        <w:rPr>
          <w:rFonts w:hint="eastAsia"/>
        </w:rPr>
        <w:t>，返回新增状态</w:t>
      </w:r>
    </w:p>
    <w:p w14:paraId="62B6F936" w14:textId="40AA5791" w:rsidR="00AB0631" w:rsidRDefault="00485EDA">
      <w:pPr>
        <w:pStyle w:val="3"/>
        <w:ind w:left="709" w:right="240" w:hanging="676"/>
      </w:pPr>
      <w:bookmarkStart w:id="91" w:name="_Toc169332033"/>
      <w:r>
        <w:rPr>
          <w:rFonts w:hint="eastAsia"/>
        </w:rPr>
        <w:t>删除订单接口设计</w:t>
      </w:r>
      <w:bookmarkEnd w:id="91"/>
    </w:p>
    <w:p w14:paraId="506A84E6" w14:textId="6A001149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4521D2" w:rsidRPr="004521D2">
        <w:t>deleteOrderById</w:t>
      </w:r>
      <w:r w:rsidR="004521D2">
        <w:t>/</w:t>
      </w:r>
    </w:p>
    <w:p w14:paraId="56F49B67" w14:textId="5BC4A488" w:rsidR="004521D2" w:rsidRPr="004521D2" w:rsidRDefault="004521D2" w:rsidP="0090429F">
      <w:pPr>
        <w:pStyle w:val="a1"/>
        <w:spacing w:line="360" w:lineRule="auto"/>
        <w:ind w:firstLine="480"/>
      </w:pPr>
      <w:r w:rsidRPr="004521D2">
        <w:rPr>
          <w:rFonts w:hint="eastAsia"/>
        </w:rPr>
        <w:t>传入</w:t>
      </w:r>
      <w:proofErr w:type="spellStart"/>
      <w:r w:rsidRPr="004521D2">
        <w:rPr>
          <w:b/>
          <w:bCs/>
        </w:rPr>
        <w:t>orderId</w:t>
      </w:r>
      <w:proofErr w:type="spellEnd"/>
      <w:r w:rsidRPr="004521D2">
        <w:rPr>
          <w:rFonts w:hint="eastAsia"/>
        </w:rPr>
        <w:t>，返回删除状态</w:t>
      </w:r>
    </w:p>
    <w:p w14:paraId="6FFDBA22" w14:textId="41F70F0B" w:rsidR="00AB0631" w:rsidRDefault="009018CE">
      <w:pPr>
        <w:pStyle w:val="3"/>
        <w:ind w:left="709" w:right="240" w:hanging="676"/>
      </w:pPr>
      <w:bookmarkStart w:id="92" w:name="_Toc169332034"/>
      <w:r>
        <w:rPr>
          <w:rFonts w:hint="eastAsia"/>
        </w:rPr>
        <w:t>后台登录接口设计</w:t>
      </w:r>
      <w:bookmarkEnd w:id="92"/>
    </w:p>
    <w:p w14:paraId="68E457AF" w14:textId="4DE5D0B1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987D54" w:rsidRPr="00987D54">
        <w:t>login</w:t>
      </w:r>
    </w:p>
    <w:p w14:paraId="6E7D4BBD" w14:textId="44FE09B6" w:rsidR="00987D54" w:rsidRPr="00987D54" w:rsidRDefault="00987D54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="00EA3A35" w:rsidRPr="00640F42">
        <w:rPr>
          <w:b/>
          <w:bCs/>
        </w:rPr>
        <w:t>userAccount</w:t>
      </w:r>
      <w:proofErr w:type="spellEnd"/>
      <w:r w:rsidR="00EA3A35">
        <w:rPr>
          <w:rFonts w:hint="eastAsia"/>
        </w:rPr>
        <w:t>，</w:t>
      </w:r>
      <w:proofErr w:type="spellStart"/>
      <w:r w:rsidR="00640F42" w:rsidRPr="00640F42">
        <w:rPr>
          <w:b/>
          <w:bCs/>
        </w:rPr>
        <w:t>userPassword</w:t>
      </w:r>
      <w:proofErr w:type="spellEnd"/>
      <w:r w:rsidR="00640F42">
        <w:rPr>
          <w:rFonts w:hint="eastAsia"/>
        </w:rPr>
        <w:t>，返回</w:t>
      </w:r>
      <w:r w:rsidR="00640F42">
        <w:rPr>
          <w:rFonts w:hint="eastAsia"/>
        </w:rPr>
        <w:t>token</w:t>
      </w:r>
    </w:p>
    <w:p w14:paraId="25582C26" w14:textId="67BEBEC1" w:rsidR="00AB0631" w:rsidRDefault="00260319">
      <w:pPr>
        <w:pStyle w:val="3"/>
        <w:ind w:left="709" w:right="240" w:hanging="676"/>
      </w:pPr>
      <w:bookmarkStart w:id="93" w:name="_Toc169332035"/>
      <w:proofErr w:type="gramStart"/>
      <w:r>
        <w:rPr>
          <w:rFonts w:hint="eastAsia"/>
        </w:rPr>
        <w:t>微信登录</w:t>
      </w:r>
      <w:proofErr w:type="gramEnd"/>
      <w:r>
        <w:rPr>
          <w:rFonts w:hint="eastAsia"/>
        </w:rPr>
        <w:t>接口设计</w:t>
      </w:r>
      <w:bookmarkEnd w:id="93"/>
    </w:p>
    <w:p w14:paraId="1407C934" w14:textId="2706FBC5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50292B" w:rsidRPr="0050292B">
        <w:t>userPassword</w:t>
      </w:r>
    </w:p>
    <w:p w14:paraId="69FA0DA8" w14:textId="69A6377F" w:rsidR="0050292B" w:rsidRPr="0050292B" w:rsidRDefault="0050292B" w:rsidP="0090429F">
      <w:pPr>
        <w:pStyle w:val="a1"/>
        <w:spacing w:line="360" w:lineRule="auto"/>
        <w:ind w:firstLine="480"/>
      </w:pPr>
      <w:r w:rsidRPr="0050292B">
        <w:rPr>
          <w:rFonts w:hint="eastAsia"/>
        </w:rPr>
        <w:t>传入</w:t>
      </w:r>
      <w:proofErr w:type="spellStart"/>
      <w:r w:rsidRPr="0050292B">
        <w:rPr>
          <w:rFonts w:hint="eastAsia"/>
        </w:rPr>
        <w:t>userAccount</w:t>
      </w:r>
      <w:proofErr w:type="spellEnd"/>
      <w:r w:rsidRPr="0050292B">
        <w:rPr>
          <w:rFonts w:hint="eastAsia"/>
        </w:rPr>
        <w:t>，</w:t>
      </w:r>
      <w:proofErr w:type="spellStart"/>
      <w:r w:rsidRPr="0050292B">
        <w:rPr>
          <w:rFonts w:hint="eastAsia"/>
        </w:rPr>
        <w:t>userPassword</w:t>
      </w:r>
      <w:proofErr w:type="spellEnd"/>
      <w:r w:rsidRPr="0050292B">
        <w:rPr>
          <w:rFonts w:hint="eastAsia"/>
        </w:rPr>
        <w:t>，返回</w:t>
      </w:r>
      <w:r w:rsidRPr="0050292B">
        <w:rPr>
          <w:rFonts w:hint="eastAsia"/>
        </w:rPr>
        <w:t>token</w:t>
      </w:r>
    </w:p>
    <w:p w14:paraId="6B440FC6" w14:textId="14ADC219" w:rsidR="00AB0631" w:rsidRDefault="00260319">
      <w:pPr>
        <w:pStyle w:val="3"/>
        <w:ind w:left="709" w:right="240" w:hanging="676"/>
      </w:pPr>
      <w:bookmarkStart w:id="94" w:name="_Toc169332036"/>
      <w:r>
        <w:rPr>
          <w:rFonts w:hint="eastAsia"/>
        </w:rPr>
        <w:t>获取用户接口设计</w:t>
      </w:r>
      <w:bookmarkEnd w:id="94"/>
    </w:p>
    <w:p w14:paraId="778C0F00" w14:textId="4A247DA7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50292B" w:rsidRPr="0050292B">
        <w:t xml:space="preserve"> </w:t>
      </w:r>
      <w:proofErr w:type="spellStart"/>
      <w:r w:rsidR="0050292B" w:rsidRPr="0050292B">
        <w:t>getUser</w:t>
      </w:r>
      <w:proofErr w:type="spellEnd"/>
    </w:p>
    <w:p w14:paraId="10A96DE6" w14:textId="3FC821DA" w:rsidR="0050292B" w:rsidRPr="00931DBB" w:rsidRDefault="0050292B" w:rsidP="0090429F">
      <w:pPr>
        <w:pStyle w:val="a1"/>
        <w:spacing w:line="360" w:lineRule="auto"/>
        <w:ind w:firstLine="480"/>
      </w:pPr>
      <w:r>
        <w:rPr>
          <w:rFonts w:hint="eastAsia"/>
        </w:rPr>
        <w:t>返回用户数据</w:t>
      </w:r>
    </w:p>
    <w:p w14:paraId="748F5046" w14:textId="35EA8EAD" w:rsidR="00AB0631" w:rsidRDefault="00260319">
      <w:pPr>
        <w:pStyle w:val="3"/>
        <w:ind w:left="709" w:right="240" w:hanging="676"/>
      </w:pPr>
      <w:bookmarkStart w:id="95" w:name="_Toc169332037"/>
      <w:r>
        <w:rPr>
          <w:rFonts w:hint="eastAsia"/>
        </w:rPr>
        <w:t>查询用户接口设计</w:t>
      </w:r>
      <w:bookmarkEnd w:id="95"/>
    </w:p>
    <w:p w14:paraId="126E6727" w14:textId="5575BC21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255FDC" w:rsidRPr="00255FDC">
        <w:t xml:space="preserve"> </w:t>
      </w:r>
      <w:proofErr w:type="spellStart"/>
      <w:r w:rsidR="00255FDC" w:rsidRPr="00255FDC">
        <w:t>getUserName</w:t>
      </w:r>
      <w:proofErr w:type="spellEnd"/>
      <w:r w:rsidR="00255FDC">
        <w:t>/</w:t>
      </w:r>
    </w:p>
    <w:p w14:paraId="60C7F1BE" w14:textId="503CDE72" w:rsidR="00255FDC" w:rsidRPr="00931DBB" w:rsidRDefault="00255FDC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255FDC">
        <w:t>userName</w:t>
      </w:r>
      <w:proofErr w:type="spellEnd"/>
      <w:r>
        <w:rPr>
          <w:rFonts w:hint="eastAsia"/>
        </w:rPr>
        <w:t>，返回查询结果</w:t>
      </w:r>
    </w:p>
    <w:p w14:paraId="6E4D9A26" w14:textId="2710806A" w:rsidR="00AB0631" w:rsidRDefault="006F0CDF">
      <w:pPr>
        <w:pStyle w:val="3"/>
        <w:ind w:left="709" w:right="240" w:hanging="676"/>
      </w:pPr>
      <w:bookmarkStart w:id="96" w:name="_Toc169332038"/>
      <w:r>
        <w:rPr>
          <w:rFonts w:hint="eastAsia"/>
        </w:rPr>
        <w:t>更新用户接口设计</w:t>
      </w:r>
      <w:bookmarkEnd w:id="96"/>
    </w:p>
    <w:p w14:paraId="796FD09C" w14:textId="4A44CBED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304350" w:rsidRPr="00304350">
        <w:t xml:space="preserve"> </w:t>
      </w:r>
      <w:proofErr w:type="spellStart"/>
      <w:r w:rsidR="00304350" w:rsidRPr="00304350">
        <w:t>updateUser</w:t>
      </w:r>
      <w:proofErr w:type="spellEnd"/>
    </w:p>
    <w:p w14:paraId="477644A7" w14:textId="2C8DA902" w:rsidR="00304350" w:rsidRPr="00931DBB" w:rsidRDefault="00304350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304350">
        <w:t>userPassword</w:t>
      </w:r>
      <w:proofErr w:type="spellEnd"/>
      <w:r>
        <w:rPr>
          <w:rFonts w:hint="eastAsia"/>
        </w:rPr>
        <w:t>、</w:t>
      </w:r>
      <w:proofErr w:type="spellStart"/>
      <w:r w:rsidRPr="00304350">
        <w:t>userRoleId</w:t>
      </w:r>
      <w:proofErr w:type="spellEnd"/>
      <w:r>
        <w:rPr>
          <w:rFonts w:hint="eastAsia"/>
        </w:rPr>
        <w:t>、</w:t>
      </w:r>
      <w:proofErr w:type="spellStart"/>
      <w:r w:rsidR="00E238F0" w:rsidRPr="00E238F0">
        <w:t>userStateId</w:t>
      </w:r>
      <w:proofErr w:type="spellEnd"/>
      <w:r w:rsidR="00E238F0">
        <w:rPr>
          <w:rFonts w:hint="eastAsia"/>
        </w:rPr>
        <w:t>、</w:t>
      </w:r>
      <w:proofErr w:type="spellStart"/>
      <w:r w:rsidR="00E238F0" w:rsidRPr="00E238F0">
        <w:rPr>
          <w:b/>
          <w:bCs/>
        </w:rPr>
        <w:t>userId</w:t>
      </w:r>
      <w:proofErr w:type="spellEnd"/>
      <w:r w:rsidR="00E238F0">
        <w:rPr>
          <w:rFonts w:hint="eastAsia"/>
        </w:rPr>
        <w:t>，返回更新状态</w:t>
      </w:r>
    </w:p>
    <w:p w14:paraId="02BE543C" w14:textId="72FE476F" w:rsidR="00AB0631" w:rsidRDefault="006F0CDF">
      <w:pPr>
        <w:pStyle w:val="3"/>
        <w:ind w:left="709" w:right="240" w:hanging="676"/>
      </w:pPr>
      <w:bookmarkStart w:id="97" w:name="_Toc169332039"/>
      <w:r>
        <w:rPr>
          <w:rFonts w:hint="eastAsia"/>
        </w:rPr>
        <w:t>新增用户接口设计</w:t>
      </w:r>
      <w:bookmarkEnd w:id="97"/>
    </w:p>
    <w:p w14:paraId="2407F14C" w14:textId="148BEE97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E238F0" w:rsidRPr="00E238F0">
        <w:t xml:space="preserve"> </w:t>
      </w:r>
      <w:proofErr w:type="spellStart"/>
      <w:r w:rsidR="00E238F0" w:rsidRPr="00E238F0">
        <w:t>addUser</w:t>
      </w:r>
      <w:proofErr w:type="spellEnd"/>
    </w:p>
    <w:p w14:paraId="205AC421" w14:textId="454CC113" w:rsidR="00E238F0" w:rsidRPr="00931DBB" w:rsidRDefault="005572F1" w:rsidP="0090429F">
      <w:pPr>
        <w:pStyle w:val="a1"/>
        <w:spacing w:line="360" w:lineRule="auto"/>
        <w:ind w:firstLine="480"/>
      </w:pPr>
      <w:r>
        <w:rPr>
          <w:rFonts w:hint="eastAsia"/>
        </w:rPr>
        <w:t>传入</w:t>
      </w:r>
      <w:proofErr w:type="spellStart"/>
      <w:r w:rsidRPr="005572F1">
        <w:rPr>
          <w:b/>
          <w:bCs/>
        </w:rPr>
        <w:t>userName</w:t>
      </w:r>
      <w:proofErr w:type="spellEnd"/>
      <w:r>
        <w:rPr>
          <w:rFonts w:hint="eastAsia"/>
        </w:rPr>
        <w:t>、</w:t>
      </w:r>
      <w:proofErr w:type="spellStart"/>
      <w:r w:rsidRPr="005572F1">
        <w:rPr>
          <w:b/>
          <w:bCs/>
        </w:rPr>
        <w:t>userAccount</w:t>
      </w:r>
      <w:proofErr w:type="spellEnd"/>
      <w:r>
        <w:rPr>
          <w:rFonts w:hint="eastAsia"/>
        </w:rPr>
        <w:t>、</w:t>
      </w:r>
      <w:proofErr w:type="spellStart"/>
      <w:r w:rsidRPr="005572F1">
        <w:rPr>
          <w:b/>
          <w:bCs/>
        </w:rPr>
        <w:t>userPassword</w:t>
      </w:r>
      <w:proofErr w:type="spellEnd"/>
      <w:r>
        <w:rPr>
          <w:rFonts w:hint="eastAsia"/>
        </w:rPr>
        <w:t>、</w:t>
      </w:r>
      <w:proofErr w:type="spellStart"/>
      <w:r w:rsidRPr="005572F1">
        <w:rPr>
          <w:b/>
          <w:bCs/>
        </w:rPr>
        <w:t>userRoleId</w:t>
      </w:r>
      <w:proofErr w:type="spellEnd"/>
      <w:r>
        <w:rPr>
          <w:rFonts w:hint="eastAsia"/>
        </w:rPr>
        <w:t>、</w:t>
      </w:r>
      <w:proofErr w:type="spellStart"/>
      <w:r w:rsidRPr="005572F1">
        <w:rPr>
          <w:b/>
          <w:bCs/>
        </w:rPr>
        <w:t>userRegister</w:t>
      </w:r>
      <w:proofErr w:type="spellEnd"/>
      <w:r>
        <w:rPr>
          <w:rFonts w:hint="eastAsia"/>
        </w:rPr>
        <w:t>，返回新增状态</w:t>
      </w:r>
    </w:p>
    <w:p w14:paraId="003FC0CB" w14:textId="2ACCFA1F" w:rsidR="00AB0631" w:rsidRDefault="006F0CDF">
      <w:pPr>
        <w:pStyle w:val="3"/>
        <w:ind w:left="709" w:right="240" w:hanging="676"/>
      </w:pPr>
      <w:bookmarkStart w:id="98" w:name="_Toc169332040"/>
      <w:r>
        <w:rPr>
          <w:rFonts w:hint="eastAsia"/>
        </w:rPr>
        <w:t>删除用户接口设计</w:t>
      </w:r>
      <w:bookmarkEnd w:id="98"/>
    </w:p>
    <w:p w14:paraId="7E4C5F51" w14:textId="0A86F7F7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8C0FDE" w:rsidRPr="008C0FDE">
        <w:t xml:space="preserve"> </w:t>
      </w:r>
      <w:proofErr w:type="spellStart"/>
      <w:r w:rsidR="008C0FDE" w:rsidRPr="008C0FDE">
        <w:t>deleteUserById</w:t>
      </w:r>
      <w:proofErr w:type="spellEnd"/>
      <w:r w:rsidR="008C0FDE">
        <w:rPr>
          <w:rFonts w:hint="eastAsia"/>
        </w:rPr>
        <w:t>/</w:t>
      </w:r>
    </w:p>
    <w:p w14:paraId="0D98B8D4" w14:textId="4885DAB0" w:rsidR="008C0FDE" w:rsidRPr="008C0FDE" w:rsidRDefault="008C0FDE" w:rsidP="0090429F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>传入</w:t>
      </w:r>
      <w:proofErr w:type="spellStart"/>
      <w:r w:rsidRPr="008C0FDE">
        <w:rPr>
          <w:b/>
          <w:bCs/>
        </w:rPr>
        <w:t>userId</w:t>
      </w:r>
      <w:proofErr w:type="spellEnd"/>
      <w:r>
        <w:rPr>
          <w:rFonts w:hint="eastAsia"/>
        </w:rPr>
        <w:t>，返回删除状态</w:t>
      </w:r>
    </w:p>
    <w:p w14:paraId="7C42D126" w14:textId="0BBAA199" w:rsidR="006F0CDF" w:rsidRDefault="00FB7F98">
      <w:pPr>
        <w:pStyle w:val="3"/>
        <w:ind w:left="709" w:right="240" w:hanging="676"/>
      </w:pPr>
      <w:bookmarkStart w:id="99" w:name="_Toc169332041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获取标签接口设计</w:t>
      </w:r>
      <w:bookmarkEnd w:id="99"/>
    </w:p>
    <w:p w14:paraId="0BDA94F1" w14:textId="59CEB895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D4039C" w:rsidRPr="00D4039C">
        <w:t xml:space="preserve"> </w:t>
      </w:r>
      <w:proofErr w:type="spellStart"/>
      <w:r w:rsidR="00D4039C" w:rsidRPr="00D4039C">
        <w:t>getWxTag</w:t>
      </w:r>
      <w:proofErr w:type="spellEnd"/>
      <w:r w:rsidR="00B92FC7">
        <w:t>/</w:t>
      </w:r>
    </w:p>
    <w:p w14:paraId="1A263A84" w14:textId="5D48467D" w:rsidR="00D4039C" w:rsidRPr="00931DBB" w:rsidRDefault="00D4039C" w:rsidP="0090429F">
      <w:pPr>
        <w:pStyle w:val="a1"/>
        <w:spacing w:line="360" w:lineRule="auto"/>
        <w:ind w:firstLine="480"/>
      </w:pPr>
      <w:r>
        <w:rPr>
          <w:rFonts w:hint="eastAsia"/>
        </w:rPr>
        <w:t>返回标签数据</w:t>
      </w:r>
    </w:p>
    <w:p w14:paraId="08C0CBB4" w14:textId="47192651" w:rsidR="006F0CDF" w:rsidRDefault="00FB7F98">
      <w:pPr>
        <w:pStyle w:val="3"/>
        <w:ind w:left="709" w:right="240" w:hanging="676"/>
      </w:pPr>
      <w:bookmarkStart w:id="100" w:name="_Toc169332042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="00836D67">
        <w:rPr>
          <w:rFonts w:hint="eastAsia"/>
        </w:rPr>
        <w:t>商品接口设计</w:t>
      </w:r>
      <w:bookmarkEnd w:id="100"/>
    </w:p>
    <w:p w14:paraId="2C374F5B" w14:textId="703FC753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D4039C" w:rsidRPr="00D4039C">
        <w:t xml:space="preserve"> </w:t>
      </w:r>
      <w:proofErr w:type="spellStart"/>
      <w:r w:rsidR="00D4039C" w:rsidRPr="00D4039C">
        <w:t>getWxCommodity</w:t>
      </w:r>
      <w:proofErr w:type="spellEnd"/>
      <w:r w:rsidR="00B92FC7">
        <w:t>/</w:t>
      </w:r>
    </w:p>
    <w:p w14:paraId="15C4BA7F" w14:textId="4CB7023F" w:rsidR="00D4039C" w:rsidRPr="00931DBB" w:rsidRDefault="00D4039C" w:rsidP="0090429F">
      <w:pPr>
        <w:pStyle w:val="a1"/>
        <w:spacing w:line="360" w:lineRule="auto"/>
        <w:ind w:firstLine="480"/>
      </w:pPr>
      <w:r>
        <w:rPr>
          <w:rFonts w:hint="eastAsia"/>
        </w:rPr>
        <w:t>返回</w:t>
      </w:r>
      <w:r w:rsidR="00B92FC7">
        <w:rPr>
          <w:rFonts w:hint="eastAsia"/>
        </w:rPr>
        <w:t>商品数据</w:t>
      </w:r>
    </w:p>
    <w:p w14:paraId="0672146B" w14:textId="400ABA0D" w:rsidR="006F0CDF" w:rsidRDefault="00836D67">
      <w:pPr>
        <w:pStyle w:val="3"/>
        <w:ind w:left="709" w:right="240" w:hanging="676"/>
      </w:pPr>
      <w:bookmarkStart w:id="101" w:name="_Toc169332043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获取类型接口设计</w:t>
      </w:r>
      <w:bookmarkEnd w:id="101"/>
    </w:p>
    <w:p w14:paraId="2E381329" w14:textId="266AF4D8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B92FC7" w:rsidRPr="00B92FC7">
        <w:t xml:space="preserve"> </w:t>
      </w:r>
      <w:proofErr w:type="spellStart"/>
      <w:r w:rsidR="00B92FC7" w:rsidRPr="00B92FC7">
        <w:t>getWxType</w:t>
      </w:r>
      <w:proofErr w:type="spellEnd"/>
      <w:r w:rsidR="00B92FC7">
        <w:t>/</w:t>
      </w:r>
    </w:p>
    <w:p w14:paraId="47AEC74D" w14:textId="3F2D7C9C" w:rsidR="00B92FC7" w:rsidRPr="00931DBB" w:rsidRDefault="00B92FC7" w:rsidP="0090429F">
      <w:pPr>
        <w:pStyle w:val="a1"/>
        <w:spacing w:line="360" w:lineRule="auto"/>
        <w:ind w:firstLine="480"/>
      </w:pPr>
      <w:r>
        <w:rPr>
          <w:rFonts w:hint="eastAsia"/>
        </w:rPr>
        <w:t>返回类型数据</w:t>
      </w:r>
    </w:p>
    <w:p w14:paraId="6E23F85A" w14:textId="43AF8D0C" w:rsidR="006F0CDF" w:rsidRDefault="00F526FE">
      <w:pPr>
        <w:pStyle w:val="3"/>
        <w:ind w:left="709" w:right="240" w:hanging="676"/>
      </w:pPr>
      <w:bookmarkStart w:id="102" w:name="_Toc169332044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获取商品图片</w:t>
      </w:r>
      <w:r w:rsidR="003311C2">
        <w:rPr>
          <w:rFonts w:hint="eastAsia"/>
        </w:rPr>
        <w:t>接口设计</w:t>
      </w:r>
      <w:bookmarkEnd w:id="102"/>
    </w:p>
    <w:p w14:paraId="70861453" w14:textId="303CC554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B92FC7" w:rsidRPr="00B92FC7">
        <w:t xml:space="preserve"> </w:t>
      </w:r>
      <w:proofErr w:type="spellStart"/>
      <w:r w:rsidR="00B92FC7" w:rsidRPr="00B92FC7">
        <w:t>getWxCommodityImg</w:t>
      </w:r>
      <w:proofErr w:type="spellEnd"/>
      <w:r w:rsidR="00B92FC7">
        <w:t>/</w:t>
      </w:r>
    </w:p>
    <w:p w14:paraId="1935481D" w14:textId="4B819094" w:rsidR="00B92FC7" w:rsidRPr="00931DBB" w:rsidRDefault="00B92FC7" w:rsidP="0090429F">
      <w:pPr>
        <w:pStyle w:val="a1"/>
        <w:spacing w:line="360" w:lineRule="auto"/>
        <w:ind w:firstLine="480"/>
      </w:pPr>
      <w:r>
        <w:rPr>
          <w:rFonts w:hint="eastAsia"/>
        </w:rPr>
        <w:t>返回</w:t>
      </w:r>
      <w:r w:rsidR="002B1F95">
        <w:rPr>
          <w:rFonts w:hint="eastAsia"/>
        </w:rPr>
        <w:t>商品图片</w:t>
      </w:r>
    </w:p>
    <w:p w14:paraId="727DAE05" w14:textId="0A3E2391" w:rsidR="006F0CDF" w:rsidRDefault="00902974">
      <w:pPr>
        <w:pStyle w:val="3"/>
        <w:ind w:left="709" w:right="240" w:hanging="676"/>
      </w:pPr>
      <w:bookmarkStart w:id="103" w:name="_Toc169332045"/>
      <w:proofErr w:type="gramStart"/>
      <w:r>
        <w:rPr>
          <w:rFonts w:hint="eastAsia"/>
        </w:rPr>
        <w:t>微信端</w:t>
      </w:r>
      <w:proofErr w:type="gramEnd"/>
      <w:r w:rsidR="00302E7C">
        <w:rPr>
          <w:rFonts w:hint="eastAsia"/>
        </w:rPr>
        <w:t>获取类型价格升序接口设计</w:t>
      </w:r>
      <w:bookmarkEnd w:id="103"/>
    </w:p>
    <w:p w14:paraId="6A6E7B53" w14:textId="0F1D3E71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2B1F95" w:rsidRPr="002B1F95">
        <w:t xml:space="preserve"> </w:t>
      </w:r>
      <w:proofErr w:type="spellStart"/>
      <w:r w:rsidR="002B1F95" w:rsidRPr="002B1F95">
        <w:t>getWxTypePriceUp</w:t>
      </w:r>
      <w:proofErr w:type="spellEnd"/>
    </w:p>
    <w:p w14:paraId="0AB2B3D5" w14:textId="6F968591" w:rsidR="002B1F95" w:rsidRPr="00931DBB" w:rsidRDefault="002B1F95" w:rsidP="0090429F">
      <w:pPr>
        <w:pStyle w:val="a1"/>
        <w:spacing w:line="360" w:lineRule="auto"/>
        <w:ind w:firstLine="480"/>
      </w:pPr>
      <w:r>
        <w:rPr>
          <w:rFonts w:hint="eastAsia"/>
        </w:rPr>
        <w:t>返回类型数据，按照价格升序</w:t>
      </w:r>
    </w:p>
    <w:p w14:paraId="790EF6CD" w14:textId="7BD109A6" w:rsidR="006F0CDF" w:rsidRDefault="00302E7C">
      <w:pPr>
        <w:pStyle w:val="3"/>
        <w:ind w:left="709" w:right="240" w:hanging="676"/>
      </w:pPr>
      <w:bookmarkStart w:id="104" w:name="_Toc169332046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获取类型价格降序接口设计</w:t>
      </w:r>
      <w:bookmarkEnd w:id="104"/>
    </w:p>
    <w:p w14:paraId="11B45CD0" w14:textId="3F97C1FE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5705EA" w:rsidRPr="005705EA">
        <w:t xml:space="preserve"> </w:t>
      </w:r>
      <w:proofErr w:type="spellStart"/>
      <w:r w:rsidR="005705EA" w:rsidRPr="005705EA">
        <w:t>getWxTypePriceDown</w:t>
      </w:r>
      <w:proofErr w:type="spellEnd"/>
    </w:p>
    <w:p w14:paraId="4E211706" w14:textId="5AA88F02" w:rsidR="005705EA" w:rsidRPr="00931DBB" w:rsidRDefault="005705EA" w:rsidP="0090429F">
      <w:pPr>
        <w:pStyle w:val="a1"/>
        <w:spacing w:line="360" w:lineRule="auto"/>
        <w:ind w:firstLine="480"/>
      </w:pPr>
      <w:r w:rsidRPr="005705EA">
        <w:rPr>
          <w:rFonts w:hint="eastAsia"/>
        </w:rPr>
        <w:t>返回类型数据，按照价格</w:t>
      </w:r>
      <w:r>
        <w:rPr>
          <w:rFonts w:hint="eastAsia"/>
        </w:rPr>
        <w:t>降序</w:t>
      </w:r>
    </w:p>
    <w:p w14:paraId="1AC6D063" w14:textId="1171B335" w:rsidR="006F0CDF" w:rsidRDefault="00302E7C">
      <w:pPr>
        <w:pStyle w:val="3"/>
        <w:ind w:left="709" w:right="240" w:hanging="676"/>
      </w:pPr>
      <w:bookmarkStart w:id="105" w:name="_Toc169332047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="0001763C">
        <w:rPr>
          <w:rFonts w:hint="eastAsia"/>
        </w:rPr>
        <w:t>类型重量升序接口设计</w:t>
      </w:r>
      <w:bookmarkEnd w:id="105"/>
    </w:p>
    <w:p w14:paraId="29A6DC1C" w14:textId="3D0B6A40" w:rsidR="005705EA" w:rsidRDefault="00931DBB" w:rsidP="005705EA">
      <w:pPr>
        <w:pStyle w:val="a1"/>
        <w:spacing w:line="360" w:lineRule="auto"/>
        <w:ind w:firstLine="480"/>
      </w:pPr>
      <w:r w:rsidRPr="00931DBB">
        <w:t>http://127.0.0.1:2001/api/</w:t>
      </w:r>
      <w:r w:rsidR="005705EA" w:rsidRPr="005705EA">
        <w:t xml:space="preserve"> </w:t>
      </w:r>
      <w:proofErr w:type="spellStart"/>
      <w:r w:rsidR="005705EA" w:rsidRPr="005705EA">
        <w:t>getWxTypeWageUp</w:t>
      </w:r>
      <w:proofErr w:type="spellEnd"/>
      <w:r w:rsidR="0006579D">
        <w:t>/</w:t>
      </w:r>
    </w:p>
    <w:p w14:paraId="2FD37D64" w14:textId="63C473B7" w:rsidR="00931DBB" w:rsidRPr="00931DBB" w:rsidRDefault="005705EA" w:rsidP="005705EA">
      <w:pPr>
        <w:pStyle w:val="a1"/>
        <w:spacing w:line="360" w:lineRule="auto"/>
        <w:ind w:firstLine="480"/>
      </w:pPr>
      <w:r>
        <w:rPr>
          <w:rFonts w:hint="eastAsia"/>
        </w:rPr>
        <w:t>返回类型数据，按照重量升序</w:t>
      </w:r>
    </w:p>
    <w:p w14:paraId="08F56C07" w14:textId="3B3519BC" w:rsidR="006F0CDF" w:rsidRDefault="0001763C">
      <w:pPr>
        <w:pStyle w:val="3"/>
        <w:ind w:left="709" w:right="240" w:hanging="676"/>
      </w:pPr>
      <w:bookmarkStart w:id="106" w:name="_Toc169332048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获取类型重量降序接口设计</w:t>
      </w:r>
      <w:bookmarkEnd w:id="106"/>
    </w:p>
    <w:p w14:paraId="589C9E0C" w14:textId="77777777" w:rsidR="0006579D" w:rsidRDefault="00931DBB" w:rsidP="0006579D">
      <w:pPr>
        <w:pStyle w:val="a1"/>
        <w:spacing w:line="360" w:lineRule="auto"/>
        <w:ind w:firstLine="480"/>
      </w:pPr>
      <w:r w:rsidRPr="00931DBB">
        <w:t>http://127.0.0.1:2001/api/</w:t>
      </w:r>
      <w:r w:rsidR="0006579D" w:rsidRPr="0006579D">
        <w:t xml:space="preserve"> </w:t>
      </w:r>
      <w:proofErr w:type="spellStart"/>
      <w:r w:rsidR="0006579D" w:rsidRPr="0006579D">
        <w:t>getWxTypeWageDown</w:t>
      </w:r>
      <w:proofErr w:type="spellEnd"/>
      <w:r w:rsidR="0006579D">
        <w:t>/</w:t>
      </w:r>
    </w:p>
    <w:p w14:paraId="15C47517" w14:textId="26D08D0B" w:rsidR="00931DBB" w:rsidRPr="00931DBB" w:rsidRDefault="0006579D" w:rsidP="0006579D">
      <w:pPr>
        <w:pStyle w:val="a1"/>
        <w:spacing w:line="360" w:lineRule="auto"/>
        <w:ind w:firstLine="480"/>
      </w:pPr>
      <w:r>
        <w:rPr>
          <w:rFonts w:hint="eastAsia"/>
        </w:rPr>
        <w:t>返回类型数据，按照重量</w:t>
      </w:r>
      <w:r w:rsidRPr="0006579D">
        <w:rPr>
          <w:rFonts w:hint="eastAsia"/>
        </w:rPr>
        <w:t>降序</w:t>
      </w:r>
    </w:p>
    <w:p w14:paraId="46958204" w14:textId="1DCB96AC" w:rsidR="006F0CDF" w:rsidRDefault="00245057">
      <w:pPr>
        <w:pStyle w:val="3"/>
        <w:ind w:left="709" w:right="240" w:hanging="676"/>
      </w:pPr>
      <w:bookmarkStart w:id="107" w:name="_Toc169332049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获取类型时间升序接口设计</w:t>
      </w:r>
      <w:bookmarkEnd w:id="107"/>
    </w:p>
    <w:p w14:paraId="51166E5B" w14:textId="77777777" w:rsidR="0006579D" w:rsidRDefault="00931DBB" w:rsidP="0006579D">
      <w:pPr>
        <w:pStyle w:val="a1"/>
        <w:spacing w:line="360" w:lineRule="auto"/>
        <w:ind w:firstLine="480"/>
      </w:pPr>
      <w:r w:rsidRPr="00931DBB">
        <w:t>http://127.0.0.1:2001/api/</w:t>
      </w:r>
      <w:r w:rsidR="0006579D" w:rsidRPr="0006579D">
        <w:t>getWxTypeTimeUp</w:t>
      </w:r>
      <w:r w:rsidR="0006579D">
        <w:t>/</w:t>
      </w:r>
    </w:p>
    <w:p w14:paraId="6D46C068" w14:textId="4716E24A" w:rsidR="00931DBB" w:rsidRPr="00931DBB" w:rsidRDefault="0006579D" w:rsidP="0006579D">
      <w:pPr>
        <w:pStyle w:val="a1"/>
        <w:spacing w:line="360" w:lineRule="auto"/>
        <w:ind w:firstLine="480"/>
      </w:pPr>
      <w:r>
        <w:rPr>
          <w:rFonts w:hint="eastAsia"/>
        </w:rPr>
        <w:t>返回类型数据，按照</w:t>
      </w:r>
      <w:r w:rsidRPr="0006579D">
        <w:rPr>
          <w:rFonts w:hint="eastAsia"/>
        </w:rPr>
        <w:t>时间</w:t>
      </w:r>
      <w:r>
        <w:rPr>
          <w:rFonts w:hint="eastAsia"/>
        </w:rPr>
        <w:t>升序</w:t>
      </w:r>
    </w:p>
    <w:p w14:paraId="36F7189A" w14:textId="4D83509B" w:rsidR="006F0CDF" w:rsidRDefault="00245057">
      <w:pPr>
        <w:pStyle w:val="3"/>
        <w:ind w:left="709" w:right="240" w:hanging="676"/>
      </w:pPr>
      <w:bookmarkStart w:id="108" w:name="_Toc169332050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获取类型时间降序接口设计</w:t>
      </w:r>
      <w:bookmarkEnd w:id="108"/>
    </w:p>
    <w:p w14:paraId="025A3A92" w14:textId="77777777" w:rsidR="00AF0923" w:rsidRDefault="00931DBB" w:rsidP="00AF0923">
      <w:pPr>
        <w:pStyle w:val="a1"/>
        <w:spacing w:line="360" w:lineRule="auto"/>
        <w:ind w:firstLine="480"/>
      </w:pPr>
      <w:r w:rsidRPr="00931DBB">
        <w:t>http://127.0.0.1:2001/api/</w:t>
      </w:r>
      <w:r w:rsidR="00AF0923" w:rsidRPr="00AF0923">
        <w:t>getWxTypeTimeDown</w:t>
      </w:r>
      <w:r w:rsidR="00AF0923">
        <w:t>/</w:t>
      </w:r>
    </w:p>
    <w:p w14:paraId="152A1B10" w14:textId="1AEE3E08" w:rsidR="00AF0923" w:rsidRPr="00AF0923" w:rsidRDefault="00AF0923" w:rsidP="00AF0923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>返回类型数据，按照时间</w:t>
      </w:r>
      <w:r w:rsidRPr="00AF0923">
        <w:rPr>
          <w:rFonts w:hint="eastAsia"/>
        </w:rPr>
        <w:t>降序</w:t>
      </w:r>
    </w:p>
    <w:p w14:paraId="483FABC7" w14:textId="45194FBC" w:rsidR="006F0CDF" w:rsidRDefault="00245057">
      <w:pPr>
        <w:pStyle w:val="3"/>
        <w:ind w:left="709" w:right="240" w:hanging="676"/>
      </w:pPr>
      <w:bookmarkStart w:id="109" w:name="_Toc169332051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获取款式接口</w:t>
      </w:r>
      <w:bookmarkEnd w:id="109"/>
    </w:p>
    <w:p w14:paraId="5D067D54" w14:textId="0C75C287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AF0923" w:rsidRPr="00AF0923">
        <w:t>getWxStyle</w:t>
      </w:r>
    </w:p>
    <w:p w14:paraId="4C810CEC" w14:textId="4C5219D1" w:rsidR="00AF0923" w:rsidRPr="00AF0923" w:rsidRDefault="00AF0923" w:rsidP="0090429F">
      <w:pPr>
        <w:pStyle w:val="a1"/>
        <w:spacing w:line="360" w:lineRule="auto"/>
        <w:ind w:firstLine="480"/>
      </w:pPr>
      <w:r>
        <w:rPr>
          <w:rFonts w:hint="eastAsia"/>
        </w:rPr>
        <w:t>返回</w:t>
      </w:r>
      <w:r w:rsidR="00CB1AB4">
        <w:rPr>
          <w:rFonts w:hint="eastAsia"/>
        </w:rPr>
        <w:t>款式数据</w:t>
      </w:r>
    </w:p>
    <w:p w14:paraId="2C1F2E2C" w14:textId="1148C6B3" w:rsidR="00DC1EB8" w:rsidRDefault="00DC1EB8" w:rsidP="00DC1EB8">
      <w:pPr>
        <w:pStyle w:val="3"/>
        <w:ind w:left="709" w:right="240" w:hanging="676"/>
      </w:pPr>
      <w:bookmarkStart w:id="110" w:name="_Toc169332052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款式</w:t>
      </w:r>
      <w:r>
        <w:rPr>
          <w:rFonts w:hint="eastAsia"/>
        </w:rPr>
        <w:t>价格升序接口设计</w:t>
      </w:r>
      <w:bookmarkEnd w:id="110"/>
    </w:p>
    <w:p w14:paraId="18DE3332" w14:textId="08B785A2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CB1AB4" w:rsidRPr="00CB1AB4">
        <w:t>getWxStylePriceUp</w:t>
      </w:r>
      <w:r w:rsidR="007B0FE7">
        <w:t>/</w:t>
      </w:r>
    </w:p>
    <w:p w14:paraId="3F479E48" w14:textId="6AE17B2B" w:rsidR="00CB1AB4" w:rsidRPr="00CB1AB4" w:rsidRDefault="00CB1AB4" w:rsidP="0090429F">
      <w:pPr>
        <w:pStyle w:val="a1"/>
        <w:spacing w:line="360" w:lineRule="auto"/>
        <w:ind w:firstLine="480"/>
      </w:pPr>
      <w:r>
        <w:rPr>
          <w:rFonts w:hint="eastAsia"/>
        </w:rPr>
        <w:t>返回款式数据，按照价格升序</w:t>
      </w:r>
    </w:p>
    <w:p w14:paraId="747980A0" w14:textId="230DFFF6" w:rsidR="00DC1EB8" w:rsidRDefault="00DC1EB8" w:rsidP="00DC1EB8">
      <w:pPr>
        <w:pStyle w:val="3"/>
        <w:ind w:left="709" w:right="240" w:hanging="676"/>
      </w:pPr>
      <w:bookmarkStart w:id="111" w:name="_Toc169332053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款式</w:t>
      </w:r>
      <w:r>
        <w:rPr>
          <w:rFonts w:hint="eastAsia"/>
        </w:rPr>
        <w:t>价格降序接口设计</w:t>
      </w:r>
      <w:bookmarkEnd w:id="111"/>
    </w:p>
    <w:p w14:paraId="3F18F282" w14:textId="77777777" w:rsidR="007B0FE7" w:rsidRDefault="00931DBB" w:rsidP="007B0FE7">
      <w:pPr>
        <w:pStyle w:val="a1"/>
        <w:spacing w:line="360" w:lineRule="auto"/>
        <w:ind w:firstLine="480"/>
      </w:pPr>
      <w:r w:rsidRPr="00931DBB">
        <w:t>http://127.0.0.1:2001/api/</w:t>
      </w:r>
      <w:r w:rsidR="007B0FE7" w:rsidRPr="007B0FE7">
        <w:t>getWxStylePriceDown</w:t>
      </w:r>
      <w:r w:rsidR="007B0FE7">
        <w:t>/</w:t>
      </w:r>
    </w:p>
    <w:p w14:paraId="3732AA89" w14:textId="0EBBF4BD" w:rsidR="00931DBB" w:rsidRPr="00931DBB" w:rsidRDefault="007B0FE7" w:rsidP="007B0FE7">
      <w:pPr>
        <w:pStyle w:val="a1"/>
        <w:spacing w:line="360" w:lineRule="auto"/>
        <w:ind w:firstLine="480"/>
      </w:pPr>
      <w:r>
        <w:rPr>
          <w:rFonts w:hint="eastAsia"/>
        </w:rPr>
        <w:t>返回款式数据，按照价格</w:t>
      </w:r>
      <w:r w:rsidRPr="007B0FE7">
        <w:rPr>
          <w:rFonts w:hint="eastAsia"/>
        </w:rPr>
        <w:t>降序</w:t>
      </w:r>
    </w:p>
    <w:p w14:paraId="744862B9" w14:textId="1D77C2A8" w:rsidR="00DC1EB8" w:rsidRDefault="00DC1EB8" w:rsidP="00DC1EB8">
      <w:pPr>
        <w:pStyle w:val="3"/>
        <w:ind w:left="709" w:right="240" w:hanging="676"/>
      </w:pPr>
      <w:bookmarkStart w:id="112" w:name="_Toc169332054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款式</w:t>
      </w:r>
      <w:r>
        <w:rPr>
          <w:rFonts w:hint="eastAsia"/>
        </w:rPr>
        <w:t>重量升序接口设计</w:t>
      </w:r>
      <w:bookmarkEnd w:id="112"/>
    </w:p>
    <w:p w14:paraId="791C816E" w14:textId="77777777" w:rsidR="007B0FE7" w:rsidRDefault="00931DBB" w:rsidP="007B0FE7">
      <w:pPr>
        <w:pStyle w:val="a1"/>
        <w:spacing w:line="360" w:lineRule="auto"/>
        <w:ind w:firstLine="480"/>
      </w:pPr>
      <w:r w:rsidRPr="00931DBB">
        <w:t>http://127.0.0.1:2001/api/</w:t>
      </w:r>
      <w:r w:rsidR="007B0FE7" w:rsidRPr="007B0FE7">
        <w:t>getWxStyleWageUp</w:t>
      </w:r>
      <w:r w:rsidR="007B0FE7">
        <w:t>/</w:t>
      </w:r>
    </w:p>
    <w:p w14:paraId="58A37E62" w14:textId="148C50BB" w:rsidR="00931DBB" w:rsidRPr="00931DBB" w:rsidRDefault="007B0FE7" w:rsidP="007B0FE7">
      <w:pPr>
        <w:pStyle w:val="a1"/>
        <w:spacing w:line="360" w:lineRule="auto"/>
        <w:ind w:firstLine="480"/>
      </w:pPr>
      <w:r>
        <w:rPr>
          <w:rFonts w:hint="eastAsia"/>
        </w:rPr>
        <w:t>返回款式数据，按照</w:t>
      </w:r>
      <w:r w:rsidRPr="007B0FE7">
        <w:rPr>
          <w:rFonts w:hint="eastAsia"/>
        </w:rPr>
        <w:t>重量</w:t>
      </w:r>
      <w:r>
        <w:rPr>
          <w:rFonts w:hint="eastAsia"/>
        </w:rPr>
        <w:t>升序</w:t>
      </w:r>
    </w:p>
    <w:p w14:paraId="180042EE" w14:textId="3F873913" w:rsidR="00DC1EB8" w:rsidRDefault="00DC1EB8" w:rsidP="00DC1EB8">
      <w:pPr>
        <w:pStyle w:val="3"/>
        <w:ind w:left="709" w:right="240" w:hanging="676"/>
      </w:pPr>
      <w:bookmarkStart w:id="113" w:name="_Toc169332055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款式</w:t>
      </w:r>
      <w:r>
        <w:rPr>
          <w:rFonts w:hint="eastAsia"/>
        </w:rPr>
        <w:t>重量降序接口设计</w:t>
      </w:r>
      <w:bookmarkEnd w:id="113"/>
    </w:p>
    <w:p w14:paraId="307BFD59" w14:textId="77777777" w:rsidR="00BE1EAE" w:rsidRDefault="00931DBB" w:rsidP="00BE1EAE">
      <w:pPr>
        <w:pStyle w:val="a1"/>
        <w:tabs>
          <w:tab w:val="left" w:pos="3444"/>
        </w:tabs>
        <w:spacing w:line="360" w:lineRule="auto"/>
        <w:ind w:firstLine="480"/>
      </w:pPr>
      <w:r w:rsidRPr="00931DBB">
        <w:t>http://127.0.0.1:2001/api/</w:t>
      </w:r>
      <w:r w:rsidR="00BE1EAE" w:rsidRPr="00BE1EAE">
        <w:t>getWxStyleWageDown</w:t>
      </w:r>
      <w:r w:rsidR="00BE1EAE">
        <w:tab/>
      </w:r>
    </w:p>
    <w:p w14:paraId="06A61420" w14:textId="3B2D88F2" w:rsidR="00931DBB" w:rsidRPr="00931DBB" w:rsidRDefault="00BE1EAE" w:rsidP="00BE1EAE">
      <w:pPr>
        <w:pStyle w:val="a1"/>
        <w:tabs>
          <w:tab w:val="left" w:pos="3444"/>
        </w:tabs>
        <w:spacing w:line="360" w:lineRule="auto"/>
        <w:ind w:firstLine="480"/>
      </w:pPr>
      <w:r>
        <w:rPr>
          <w:rFonts w:hint="eastAsia"/>
        </w:rPr>
        <w:t>返回款式数据，按照</w:t>
      </w:r>
      <w:r w:rsidRPr="00BE1EAE">
        <w:rPr>
          <w:rFonts w:hint="eastAsia"/>
        </w:rPr>
        <w:t>重量</w:t>
      </w:r>
      <w:r>
        <w:rPr>
          <w:rFonts w:hint="eastAsia"/>
        </w:rPr>
        <w:t>降序</w:t>
      </w:r>
    </w:p>
    <w:p w14:paraId="5D145157" w14:textId="0A4C8ABB" w:rsidR="00DC1EB8" w:rsidRDefault="00DC1EB8" w:rsidP="00DC1EB8">
      <w:pPr>
        <w:pStyle w:val="3"/>
        <w:ind w:left="709" w:right="240" w:hanging="676"/>
      </w:pPr>
      <w:bookmarkStart w:id="114" w:name="_Toc169332056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款式</w:t>
      </w:r>
      <w:r>
        <w:rPr>
          <w:rFonts w:hint="eastAsia"/>
        </w:rPr>
        <w:t>时间升序接口设计</w:t>
      </w:r>
      <w:bookmarkEnd w:id="114"/>
    </w:p>
    <w:p w14:paraId="37B22DF3" w14:textId="77777777" w:rsidR="00BE1EAE" w:rsidRDefault="00931DBB" w:rsidP="00BE1EAE">
      <w:pPr>
        <w:pStyle w:val="a1"/>
        <w:spacing w:line="360" w:lineRule="auto"/>
        <w:ind w:firstLine="480"/>
      </w:pPr>
      <w:r w:rsidRPr="00931DBB">
        <w:t>http://127.0.0.1:2001/api/</w:t>
      </w:r>
      <w:r w:rsidR="00BE1EAE" w:rsidRPr="00BE1EAE">
        <w:t>getWxStyleTimeUp</w:t>
      </w:r>
    </w:p>
    <w:p w14:paraId="003B4115" w14:textId="2EA77902" w:rsidR="00931DBB" w:rsidRPr="00931DBB" w:rsidRDefault="00BE1EAE" w:rsidP="00BE1EAE">
      <w:pPr>
        <w:pStyle w:val="a1"/>
        <w:spacing w:line="360" w:lineRule="auto"/>
        <w:ind w:firstLine="480"/>
      </w:pPr>
      <w:r>
        <w:rPr>
          <w:rFonts w:hint="eastAsia"/>
        </w:rPr>
        <w:t>返回款式数据，按照</w:t>
      </w:r>
      <w:r w:rsidRPr="00BE1EAE">
        <w:rPr>
          <w:rFonts w:hint="eastAsia"/>
        </w:rPr>
        <w:t>时间</w:t>
      </w:r>
      <w:r>
        <w:rPr>
          <w:rFonts w:hint="eastAsia"/>
        </w:rPr>
        <w:t>升序</w:t>
      </w:r>
    </w:p>
    <w:p w14:paraId="7D000456" w14:textId="292D871C" w:rsidR="00DC1EB8" w:rsidRDefault="00DC1EB8" w:rsidP="00DC1EB8">
      <w:pPr>
        <w:pStyle w:val="3"/>
        <w:ind w:left="709" w:right="240" w:hanging="676"/>
      </w:pPr>
      <w:bookmarkStart w:id="115" w:name="_Toc169332057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款式</w:t>
      </w:r>
      <w:r>
        <w:rPr>
          <w:rFonts w:hint="eastAsia"/>
        </w:rPr>
        <w:t>时间降序接口设计</w:t>
      </w:r>
      <w:bookmarkEnd w:id="115"/>
    </w:p>
    <w:p w14:paraId="0B63536C" w14:textId="77777777" w:rsidR="0046558E" w:rsidRDefault="00931DBB" w:rsidP="0046558E">
      <w:pPr>
        <w:pStyle w:val="a1"/>
        <w:spacing w:line="360" w:lineRule="auto"/>
        <w:ind w:firstLine="480"/>
      </w:pPr>
      <w:r w:rsidRPr="00931DBB">
        <w:t>http://127.0.0.1:2001/api/</w:t>
      </w:r>
      <w:r w:rsidR="0046558E" w:rsidRPr="0046558E">
        <w:t>getWxStyleTimeDown</w:t>
      </w:r>
    </w:p>
    <w:p w14:paraId="58541AD2" w14:textId="40D67E16" w:rsidR="00931DBB" w:rsidRPr="00931DBB" w:rsidRDefault="0046558E" w:rsidP="0046558E">
      <w:pPr>
        <w:pStyle w:val="a1"/>
        <w:spacing w:line="360" w:lineRule="auto"/>
        <w:ind w:firstLine="480"/>
      </w:pPr>
      <w:r>
        <w:rPr>
          <w:rFonts w:hint="eastAsia"/>
        </w:rPr>
        <w:t>返回款式数据，按照</w:t>
      </w:r>
      <w:r w:rsidRPr="0046558E">
        <w:rPr>
          <w:rFonts w:hint="eastAsia"/>
        </w:rPr>
        <w:t>时间</w:t>
      </w:r>
      <w:r>
        <w:rPr>
          <w:rFonts w:hint="eastAsia"/>
        </w:rPr>
        <w:t>降序</w:t>
      </w:r>
    </w:p>
    <w:p w14:paraId="04B357AC" w14:textId="437CC32A" w:rsidR="00DC1EB8" w:rsidRDefault="00DC1EB8" w:rsidP="00DC1EB8">
      <w:pPr>
        <w:pStyle w:val="3"/>
        <w:ind w:left="709" w:right="240" w:hanging="676"/>
      </w:pPr>
      <w:bookmarkStart w:id="116" w:name="_Toc169332058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获取活动接口</w:t>
      </w:r>
      <w:bookmarkEnd w:id="116"/>
    </w:p>
    <w:p w14:paraId="570EB2A1" w14:textId="6A5EB24C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46558E" w:rsidRPr="0046558E">
        <w:t>getWxActivity</w:t>
      </w:r>
    </w:p>
    <w:p w14:paraId="6EE11DBF" w14:textId="14A5EE3A" w:rsidR="0046558E" w:rsidRPr="0046558E" w:rsidRDefault="0046558E" w:rsidP="0090429F">
      <w:pPr>
        <w:pStyle w:val="a1"/>
        <w:spacing w:line="360" w:lineRule="auto"/>
        <w:ind w:firstLine="480"/>
      </w:pPr>
      <w:r>
        <w:rPr>
          <w:rFonts w:hint="eastAsia"/>
        </w:rPr>
        <w:t>返回活动数据</w:t>
      </w:r>
    </w:p>
    <w:p w14:paraId="6F3721D8" w14:textId="1B561DC2" w:rsidR="00DC1EB8" w:rsidRDefault="00DC1EB8" w:rsidP="00DC1EB8">
      <w:pPr>
        <w:pStyle w:val="3"/>
        <w:ind w:left="709" w:right="240" w:hanging="676"/>
      </w:pPr>
      <w:bookmarkStart w:id="117" w:name="_Toc169332059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活动</w:t>
      </w:r>
      <w:r>
        <w:rPr>
          <w:rFonts w:hint="eastAsia"/>
        </w:rPr>
        <w:t>价格升序接口设计</w:t>
      </w:r>
      <w:bookmarkEnd w:id="117"/>
    </w:p>
    <w:p w14:paraId="29F2CEA5" w14:textId="289E7267" w:rsidR="00931DBB" w:rsidRDefault="00931DBB" w:rsidP="0090429F">
      <w:pPr>
        <w:pStyle w:val="a1"/>
        <w:spacing w:line="360" w:lineRule="auto"/>
        <w:ind w:firstLine="480"/>
      </w:pPr>
      <w:r w:rsidRPr="00931DBB">
        <w:t>http://127.0.0.1:2001/api/</w:t>
      </w:r>
      <w:r w:rsidR="00BA01FD" w:rsidRPr="00BA01FD">
        <w:t>getWxActivityPriceUp</w:t>
      </w:r>
    </w:p>
    <w:p w14:paraId="7CEB65B7" w14:textId="4CD8A248" w:rsidR="00BA01FD" w:rsidRPr="00BA01FD" w:rsidRDefault="00BA01FD" w:rsidP="0090429F">
      <w:pPr>
        <w:pStyle w:val="a1"/>
        <w:spacing w:line="360" w:lineRule="auto"/>
        <w:ind w:firstLine="480"/>
      </w:pPr>
      <w:r>
        <w:rPr>
          <w:rFonts w:hint="eastAsia"/>
        </w:rPr>
        <w:t>返回活动数据，按照价格升序</w:t>
      </w:r>
    </w:p>
    <w:p w14:paraId="311A5CCC" w14:textId="11EFF050" w:rsidR="00DC1EB8" w:rsidRDefault="00DC1EB8" w:rsidP="00DC1EB8">
      <w:pPr>
        <w:pStyle w:val="3"/>
        <w:ind w:left="709" w:right="240" w:hanging="676"/>
      </w:pPr>
      <w:bookmarkStart w:id="118" w:name="_Toc169332060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活动</w:t>
      </w:r>
      <w:r>
        <w:rPr>
          <w:rFonts w:hint="eastAsia"/>
        </w:rPr>
        <w:t>价格降序接口设计</w:t>
      </w:r>
      <w:bookmarkEnd w:id="118"/>
    </w:p>
    <w:p w14:paraId="1B455147" w14:textId="77777777" w:rsidR="00BA01FD" w:rsidRDefault="00931DBB" w:rsidP="00BA01FD">
      <w:pPr>
        <w:pStyle w:val="a1"/>
        <w:spacing w:line="360" w:lineRule="auto"/>
        <w:ind w:firstLine="480"/>
      </w:pPr>
      <w:r w:rsidRPr="00931DBB">
        <w:t>http://127.0.0.1:2001/api/</w:t>
      </w:r>
      <w:r w:rsidR="00BA01FD" w:rsidRPr="00BA01FD">
        <w:t>getWxActivityPriceDown</w:t>
      </w:r>
    </w:p>
    <w:p w14:paraId="0F6C5406" w14:textId="4900ABA9" w:rsidR="00931DBB" w:rsidRPr="00931DBB" w:rsidRDefault="00BA01FD" w:rsidP="00BA01FD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>返回活动数据，按照价格</w:t>
      </w:r>
      <w:r w:rsidRPr="00BA01FD">
        <w:rPr>
          <w:rFonts w:hint="eastAsia"/>
        </w:rPr>
        <w:t>降序</w:t>
      </w:r>
    </w:p>
    <w:p w14:paraId="5B66C55D" w14:textId="104A495A" w:rsidR="00DC1EB8" w:rsidRDefault="00DC1EB8" w:rsidP="00DC1EB8">
      <w:pPr>
        <w:pStyle w:val="3"/>
        <w:ind w:left="709" w:right="240" w:hanging="676"/>
      </w:pPr>
      <w:bookmarkStart w:id="119" w:name="_Toc169332061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活动</w:t>
      </w:r>
      <w:r>
        <w:rPr>
          <w:rFonts w:hint="eastAsia"/>
        </w:rPr>
        <w:t>重量升序接口设计</w:t>
      </w:r>
      <w:bookmarkEnd w:id="119"/>
    </w:p>
    <w:p w14:paraId="4EE2B99F" w14:textId="77777777" w:rsidR="00224F50" w:rsidRDefault="00931DBB" w:rsidP="00224F50">
      <w:pPr>
        <w:pStyle w:val="a1"/>
        <w:spacing w:line="360" w:lineRule="auto"/>
        <w:ind w:firstLine="480"/>
      </w:pPr>
      <w:r w:rsidRPr="00931DBB">
        <w:t>http://127.0.0.1:2001/api/</w:t>
      </w:r>
      <w:r w:rsidR="00224F50" w:rsidRPr="00224F50">
        <w:t>getWxActivityWageUp</w:t>
      </w:r>
    </w:p>
    <w:p w14:paraId="134B95D3" w14:textId="14EECE40" w:rsidR="00931DBB" w:rsidRPr="00931DBB" w:rsidRDefault="00224F50" w:rsidP="00224F50">
      <w:pPr>
        <w:pStyle w:val="a1"/>
        <w:spacing w:line="360" w:lineRule="auto"/>
        <w:ind w:firstLine="480"/>
      </w:pPr>
      <w:r>
        <w:rPr>
          <w:rFonts w:hint="eastAsia"/>
        </w:rPr>
        <w:t>返回活动数据，按照</w:t>
      </w:r>
      <w:r w:rsidRPr="00224F50">
        <w:rPr>
          <w:rFonts w:hint="eastAsia"/>
        </w:rPr>
        <w:t>重量</w:t>
      </w:r>
      <w:r>
        <w:rPr>
          <w:rFonts w:hint="eastAsia"/>
        </w:rPr>
        <w:t>升序</w:t>
      </w:r>
    </w:p>
    <w:p w14:paraId="10AE7706" w14:textId="66B181DA" w:rsidR="00DC1EB8" w:rsidRDefault="00DC1EB8" w:rsidP="00DC1EB8">
      <w:pPr>
        <w:pStyle w:val="3"/>
        <w:ind w:left="709" w:right="240" w:hanging="676"/>
      </w:pPr>
      <w:bookmarkStart w:id="120" w:name="_Toc169332062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活动</w:t>
      </w:r>
      <w:r>
        <w:rPr>
          <w:rFonts w:hint="eastAsia"/>
        </w:rPr>
        <w:t>重量降序接口设计</w:t>
      </w:r>
      <w:bookmarkEnd w:id="120"/>
    </w:p>
    <w:p w14:paraId="031A7651" w14:textId="77777777" w:rsidR="00224F50" w:rsidRDefault="00931DBB" w:rsidP="00224F50">
      <w:pPr>
        <w:pStyle w:val="a1"/>
        <w:spacing w:line="360" w:lineRule="auto"/>
        <w:ind w:firstLine="480"/>
      </w:pPr>
      <w:r w:rsidRPr="00931DBB">
        <w:t>http://127.0.0.1:2001/api/</w:t>
      </w:r>
      <w:r w:rsidR="00224F50" w:rsidRPr="00224F50">
        <w:t>getWxActivityWageDown</w:t>
      </w:r>
    </w:p>
    <w:p w14:paraId="492FD3E0" w14:textId="676C65C4" w:rsidR="00931DBB" w:rsidRPr="00931DBB" w:rsidRDefault="00224F50" w:rsidP="00224F50">
      <w:pPr>
        <w:pStyle w:val="a1"/>
        <w:spacing w:line="360" w:lineRule="auto"/>
        <w:ind w:firstLine="480"/>
      </w:pPr>
      <w:r>
        <w:rPr>
          <w:rFonts w:hint="eastAsia"/>
        </w:rPr>
        <w:t>返回活动数据，按照</w:t>
      </w:r>
      <w:r w:rsidRPr="00224F50">
        <w:rPr>
          <w:rFonts w:hint="eastAsia"/>
        </w:rPr>
        <w:t>重量</w:t>
      </w:r>
      <w:r>
        <w:rPr>
          <w:rFonts w:hint="eastAsia"/>
        </w:rPr>
        <w:t>降序</w:t>
      </w:r>
    </w:p>
    <w:p w14:paraId="1018ECC9" w14:textId="0D729BB5" w:rsidR="00DC1EB8" w:rsidRDefault="00DC1EB8" w:rsidP="00DC1EB8">
      <w:pPr>
        <w:pStyle w:val="3"/>
        <w:ind w:left="709" w:right="240" w:hanging="676"/>
      </w:pPr>
      <w:bookmarkStart w:id="121" w:name="_Toc169332063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活动</w:t>
      </w:r>
      <w:r>
        <w:rPr>
          <w:rFonts w:hint="eastAsia"/>
        </w:rPr>
        <w:t>时间升序接口设计</w:t>
      </w:r>
      <w:bookmarkEnd w:id="121"/>
    </w:p>
    <w:p w14:paraId="02828943" w14:textId="77777777" w:rsidR="00224F50" w:rsidRDefault="00931DBB" w:rsidP="00224F50">
      <w:pPr>
        <w:pStyle w:val="a1"/>
        <w:tabs>
          <w:tab w:val="left" w:pos="3576"/>
        </w:tabs>
        <w:spacing w:line="360" w:lineRule="auto"/>
        <w:ind w:firstLine="480"/>
      </w:pPr>
      <w:r w:rsidRPr="00931DBB">
        <w:t>http://127.0.0.1:2001/api/</w:t>
      </w:r>
      <w:r w:rsidR="00224F50" w:rsidRPr="00224F50">
        <w:t>getWxActivityTimeUp</w:t>
      </w:r>
      <w:r w:rsidR="00224F50">
        <w:tab/>
      </w:r>
    </w:p>
    <w:p w14:paraId="5FEF326F" w14:textId="0B93C11E" w:rsidR="00931DBB" w:rsidRPr="00931DBB" w:rsidRDefault="00224F50" w:rsidP="00224F50">
      <w:pPr>
        <w:pStyle w:val="a1"/>
        <w:tabs>
          <w:tab w:val="left" w:pos="3576"/>
        </w:tabs>
        <w:spacing w:line="360" w:lineRule="auto"/>
        <w:ind w:firstLine="480"/>
      </w:pPr>
      <w:r>
        <w:rPr>
          <w:rFonts w:hint="eastAsia"/>
        </w:rPr>
        <w:t>返回活动数据，按照</w:t>
      </w:r>
      <w:r w:rsidRPr="00224F50">
        <w:rPr>
          <w:rFonts w:hint="eastAsia"/>
        </w:rPr>
        <w:t>时间</w:t>
      </w:r>
      <w:r>
        <w:rPr>
          <w:rFonts w:hint="eastAsia"/>
        </w:rPr>
        <w:t>升序</w:t>
      </w:r>
    </w:p>
    <w:p w14:paraId="701DBA3D" w14:textId="791B43B2" w:rsidR="00DA03CF" w:rsidRDefault="00DC1EB8" w:rsidP="00DC1EB8">
      <w:pPr>
        <w:pStyle w:val="3"/>
        <w:ind w:left="709" w:right="240" w:hanging="676"/>
      </w:pPr>
      <w:bookmarkStart w:id="122" w:name="_Toc169332064"/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获取</w:t>
      </w:r>
      <w:r w:rsidRPr="00DC1EB8">
        <w:rPr>
          <w:rFonts w:hint="eastAsia"/>
        </w:rPr>
        <w:t>活动</w:t>
      </w:r>
      <w:r>
        <w:rPr>
          <w:rFonts w:hint="eastAsia"/>
        </w:rPr>
        <w:t>时间降序接口设计</w:t>
      </w:r>
      <w:bookmarkEnd w:id="122"/>
    </w:p>
    <w:p w14:paraId="12A5D521" w14:textId="77777777" w:rsidR="004A1634" w:rsidRDefault="00931DBB" w:rsidP="004A1634">
      <w:pPr>
        <w:pStyle w:val="a1"/>
        <w:spacing w:line="360" w:lineRule="auto"/>
        <w:ind w:firstLine="480"/>
      </w:pPr>
      <w:r w:rsidRPr="00931DBB">
        <w:t>http://127.0.0.1:2001/api/</w:t>
      </w:r>
      <w:r w:rsidR="004A1634" w:rsidRPr="004A1634">
        <w:t>getWxActivityTimeDown</w:t>
      </w:r>
    </w:p>
    <w:p w14:paraId="3F7EB0BE" w14:textId="75D0A235" w:rsidR="00DA03CF" w:rsidRDefault="004A1634" w:rsidP="004A1634">
      <w:pPr>
        <w:pStyle w:val="a1"/>
        <w:spacing w:line="360" w:lineRule="auto"/>
        <w:ind w:firstLine="480"/>
      </w:pPr>
      <w:r>
        <w:rPr>
          <w:rFonts w:hint="eastAsia"/>
        </w:rPr>
        <w:t>返回活动数据，按照</w:t>
      </w:r>
      <w:r w:rsidRPr="004A1634">
        <w:rPr>
          <w:rFonts w:hint="eastAsia"/>
        </w:rPr>
        <w:t>时间</w:t>
      </w:r>
      <w:r>
        <w:rPr>
          <w:rFonts w:hint="eastAsia"/>
        </w:rPr>
        <w:t>降序</w:t>
      </w:r>
    </w:p>
    <w:p w14:paraId="49B5C974" w14:textId="77777777" w:rsidR="00677251" w:rsidRPr="003264D9" w:rsidRDefault="00677251" w:rsidP="00925494">
      <w:pPr>
        <w:pStyle w:val="2"/>
        <w:ind w:left="709" w:hanging="676"/>
      </w:pPr>
      <w:bookmarkStart w:id="123" w:name="_Toc169332065"/>
      <w:r>
        <w:rPr>
          <w:rFonts w:hint="eastAsia"/>
        </w:rPr>
        <w:t>业务功能设计</w:t>
      </w:r>
      <w:bookmarkEnd w:id="123"/>
    </w:p>
    <w:p w14:paraId="3BDCD7FE" w14:textId="5211B843" w:rsidR="003264D9" w:rsidRDefault="006549E7" w:rsidP="00925494">
      <w:pPr>
        <w:pStyle w:val="2"/>
        <w:numPr>
          <w:ilvl w:val="2"/>
          <w:numId w:val="1"/>
        </w:numPr>
      </w:pPr>
      <w:bookmarkStart w:id="124" w:name="_Toc169332066"/>
      <w:r>
        <w:rPr>
          <w:rFonts w:hint="eastAsia"/>
        </w:rPr>
        <w:t>管理员登录功能</w:t>
      </w:r>
      <w:bookmarkEnd w:id="124"/>
    </w:p>
    <w:p w14:paraId="497F4C5E" w14:textId="76CC1959" w:rsidR="006549E7" w:rsidRPr="006549E7" w:rsidRDefault="006549E7" w:rsidP="00925494">
      <w:pPr>
        <w:pStyle w:val="a1"/>
        <w:spacing w:line="360" w:lineRule="auto"/>
        <w:ind w:firstLine="480"/>
      </w:pPr>
      <w:r>
        <w:rPr>
          <w:rFonts w:hint="eastAsia"/>
        </w:rPr>
        <w:t>用于管理员登录，</w:t>
      </w:r>
      <w:r w:rsidR="00FC37AB">
        <w:rPr>
          <w:rFonts w:hint="eastAsia"/>
        </w:rPr>
        <w:t>验证是否为管理员身份，</w:t>
      </w:r>
      <w:r w:rsidR="006173C5">
        <w:rPr>
          <w:rFonts w:hint="eastAsia"/>
        </w:rPr>
        <w:t>生成密钥，用于验证是否有</w:t>
      </w:r>
      <w:r w:rsidR="002A34B5">
        <w:rPr>
          <w:rFonts w:hint="eastAsia"/>
        </w:rPr>
        <w:t>登录。</w:t>
      </w:r>
    </w:p>
    <w:p w14:paraId="52222340" w14:textId="2188CA79" w:rsidR="00677251" w:rsidRDefault="002A34B5" w:rsidP="00925494">
      <w:pPr>
        <w:pStyle w:val="2"/>
        <w:numPr>
          <w:ilvl w:val="2"/>
          <w:numId w:val="1"/>
        </w:numPr>
      </w:pPr>
      <w:bookmarkStart w:id="125" w:name="_Toc169332067"/>
      <w:r>
        <w:rPr>
          <w:rFonts w:hint="eastAsia"/>
        </w:rPr>
        <w:t>用户管理功能</w:t>
      </w:r>
      <w:bookmarkEnd w:id="125"/>
    </w:p>
    <w:p w14:paraId="139C4ACA" w14:textId="1A41F78A" w:rsidR="002A34B5" w:rsidRPr="002A34B5" w:rsidRDefault="002A34B5" w:rsidP="00925494">
      <w:pPr>
        <w:pStyle w:val="a1"/>
        <w:spacing w:line="360" w:lineRule="auto"/>
        <w:ind w:firstLine="480"/>
      </w:pPr>
      <w:r>
        <w:rPr>
          <w:rFonts w:hint="eastAsia"/>
        </w:rPr>
        <w:t>用于管理用户，可以查看用户的</w:t>
      </w:r>
      <w:r w:rsidR="00245C81">
        <w:rPr>
          <w:rFonts w:hint="eastAsia"/>
        </w:rPr>
        <w:t>数据，新增、修改、删除用户数据，控制用户权限。</w:t>
      </w:r>
    </w:p>
    <w:p w14:paraId="1958B611" w14:textId="1B87AF98" w:rsidR="00677251" w:rsidRDefault="00852F16" w:rsidP="00925494">
      <w:pPr>
        <w:pStyle w:val="2"/>
        <w:numPr>
          <w:ilvl w:val="2"/>
          <w:numId w:val="1"/>
        </w:numPr>
      </w:pPr>
      <w:bookmarkStart w:id="126" w:name="_Toc169332068"/>
      <w:r>
        <w:rPr>
          <w:rFonts w:hint="eastAsia"/>
        </w:rPr>
        <w:t>管理员首页</w:t>
      </w:r>
      <w:r w:rsidR="00E62C7E">
        <w:rPr>
          <w:rFonts w:hint="eastAsia"/>
        </w:rPr>
        <w:t>展示功能</w:t>
      </w:r>
      <w:bookmarkEnd w:id="126"/>
    </w:p>
    <w:p w14:paraId="1AADA01E" w14:textId="31F72FD9" w:rsidR="00E62C7E" w:rsidRPr="00E62C7E" w:rsidRDefault="00E62C7E" w:rsidP="00925494">
      <w:pPr>
        <w:pStyle w:val="a1"/>
        <w:spacing w:line="360" w:lineRule="auto"/>
        <w:ind w:firstLine="480"/>
      </w:pPr>
      <w:r>
        <w:rPr>
          <w:rFonts w:hint="eastAsia"/>
        </w:rPr>
        <w:t>用于统计</w:t>
      </w:r>
      <w:r w:rsidR="00A53570">
        <w:rPr>
          <w:rFonts w:hint="eastAsia"/>
        </w:rPr>
        <w:t>各种数据并展示。</w:t>
      </w:r>
    </w:p>
    <w:p w14:paraId="6544BC5A" w14:textId="7BB87B80" w:rsidR="00677251" w:rsidRDefault="00A53570" w:rsidP="00925494">
      <w:pPr>
        <w:pStyle w:val="2"/>
        <w:numPr>
          <w:ilvl w:val="2"/>
          <w:numId w:val="1"/>
        </w:numPr>
      </w:pPr>
      <w:bookmarkStart w:id="127" w:name="_Toc169332069"/>
      <w:r>
        <w:rPr>
          <w:rFonts w:hint="eastAsia"/>
        </w:rPr>
        <w:t>商品管理功能</w:t>
      </w:r>
      <w:bookmarkEnd w:id="127"/>
    </w:p>
    <w:p w14:paraId="57AA7BB1" w14:textId="5E3CFFD8" w:rsidR="00A53570" w:rsidRPr="00A53570" w:rsidRDefault="00A53570" w:rsidP="00925494">
      <w:pPr>
        <w:pStyle w:val="a1"/>
        <w:spacing w:line="360" w:lineRule="auto"/>
        <w:ind w:firstLine="480"/>
      </w:pPr>
      <w:r>
        <w:rPr>
          <w:rFonts w:hint="eastAsia"/>
        </w:rPr>
        <w:t>用于管理商品数据。</w:t>
      </w:r>
    </w:p>
    <w:p w14:paraId="63C121DA" w14:textId="35E89ED5" w:rsidR="00677251" w:rsidRDefault="00A53570" w:rsidP="00925494">
      <w:pPr>
        <w:pStyle w:val="2"/>
        <w:numPr>
          <w:ilvl w:val="2"/>
          <w:numId w:val="1"/>
        </w:numPr>
      </w:pPr>
      <w:bookmarkStart w:id="128" w:name="_Toc169332070"/>
      <w:r>
        <w:rPr>
          <w:rFonts w:hint="eastAsia"/>
        </w:rPr>
        <w:t>商品款式管理功能</w:t>
      </w:r>
      <w:bookmarkEnd w:id="128"/>
    </w:p>
    <w:p w14:paraId="0FC46D55" w14:textId="58AE68F7" w:rsidR="00A53570" w:rsidRPr="00A53570" w:rsidRDefault="00A53570" w:rsidP="00925494">
      <w:pPr>
        <w:pStyle w:val="a1"/>
        <w:spacing w:line="360" w:lineRule="auto"/>
        <w:ind w:firstLine="480"/>
      </w:pPr>
      <w:r>
        <w:rPr>
          <w:rFonts w:hint="eastAsia"/>
        </w:rPr>
        <w:t>用于管理</w:t>
      </w:r>
      <w:r w:rsidR="008D1492">
        <w:rPr>
          <w:rFonts w:hint="eastAsia"/>
        </w:rPr>
        <w:t>商品款式。</w:t>
      </w:r>
    </w:p>
    <w:p w14:paraId="45830BDA" w14:textId="58A6AC52" w:rsidR="00677251" w:rsidRDefault="008D1492" w:rsidP="00925494">
      <w:pPr>
        <w:pStyle w:val="2"/>
        <w:numPr>
          <w:ilvl w:val="2"/>
          <w:numId w:val="1"/>
        </w:numPr>
      </w:pPr>
      <w:bookmarkStart w:id="129" w:name="_Toc169332071"/>
      <w:r>
        <w:rPr>
          <w:rFonts w:hint="eastAsia"/>
        </w:rPr>
        <w:t>商品标签管理功能</w:t>
      </w:r>
      <w:bookmarkEnd w:id="129"/>
    </w:p>
    <w:p w14:paraId="2B9F2629" w14:textId="0BDBBB61" w:rsidR="008D1492" w:rsidRPr="008D1492" w:rsidRDefault="008D1492" w:rsidP="00925494">
      <w:pPr>
        <w:pStyle w:val="a1"/>
        <w:spacing w:line="360" w:lineRule="auto"/>
        <w:ind w:firstLine="480"/>
      </w:pPr>
      <w:r>
        <w:rPr>
          <w:rFonts w:hint="eastAsia"/>
        </w:rPr>
        <w:t>用于管理商品标签。</w:t>
      </w:r>
    </w:p>
    <w:p w14:paraId="4532AC1E" w14:textId="531C8756" w:rsidR="00677251" w:rsidRDefault="008D1492" w:rsidP="00925494">
      <w:pPr>
        <w:pStyle w:val="2"/>
        <w:numPr>
          <w:ilvl w:val="2"/>
          <w:numId w:val="1"/>
        </w:numPr>
      </w:pPr>
      <w:bookmarkStart w:id="130" w:name="_Toc169332072"/>
      <w:r>
        <w:rPr>
          <w:rFonts w:hint="eastAsia"/>
        </w:rPr>
        <w:lastRenderedPageBreak/>
        <w:t>商品</w:t>
      </w:r>
      <w:r w:rsidR="00132223">
        <w:rPr>
          <w:rFonts w:hint="eastAsia"/>
        </w:rPr>
        <w:t>类型管理功能</w:t>
      </w:r>
      <w:bookmarkEnd w:id="130"/>
    </w:p>
    <w:p w14:paraId="52939C41" w14:textId="4F4DA1AA" w:rsidR="00132223" w:rsidRPr="00132223" w:rsidRDefault="00132223" w:rsidP="00925494">
      <w:pPr>
        <w:pStyle w:val="a1"/>
        <w:spacing w:line="360" w:lineRule="auto"/>
        <w:ind w:firstLine="480"/>
      </w:pPr>
      <w:r>
        <w:rPr>
          <w:rFonts w:hint="eastAsia"/>
        </w:rPr>
        <w:t>用于商品类型管理</w:t>
      </w:r>
    </w:p>
    <w:p w14:paraId="12ECA39F" w14:textId="2949D322" w:rsidR="00677251" w:rsidRDefault="00132223" w:rsidP="00925494">
      <w:pPr>
        <w:pStyle w:val="2"/>
        <w:numPr>
          <w:ilvl w:val="2"/>
          <w:numId w:val="1"/>
        </w:numPr>
      </w:pPr>
      <w:bookmarkStart w:id="131" w:name="_Toc169332073"/>
      <w:r>
        <w:rPr>
          <w:rFonts w:hint="eastAsia"/>
        </w:rPr>
        <w:t>活动管理功能</w:t>
      </w:r>
      <w:bookmarkEnd w:id="131"/>
    </w:p>
    <w:p w14:paraId="72F801D5" w14:textId="47F25E2E" w:rsidR="00132223" w:rsidRPr="00132223" w:rsidRDefault="00132223" w:rsidP="00925494">
      <w:pPr>
        <w:pStyle w:val="a1"/>
        <w:spacing w:line="360" w:lineRule="auto"/>
        <w:ind w:firstLine="480"/>
      </w:pPr>
      <w:r>
        <w:rPr>
          <w:rFonts w:hint="eastAsia"/>
        </w:rPr>
        <w:t>用于管理活动</w:t>
      </w:r>
    </w:p>
    <w:p w14:paraId="144AF083" w14:textId="3F50C20D" w:rsidR="00677251" w:rsidRDefault="00BC5E68" w:rsidP="00925494">
      <w:pPr>
        <w:pStyle w:val="2"/>
        <w:numPr>
          <w:ilvl w:val="2"/>
          <w:numId w:val="1"/>
        </w:numPr>
      </w:pPr>
      <w:bookmarkStart w:id="132" w:name="_Toc169332074"/>
      <w:r>
        <w:rPr>
          <w:rFonts w:hint="eastAsia"/>
        </w:rPr>
        <w:t>订单管理功能</w:t>
      </w:r>
      <w:bookmarkEnd w:id="132"/>
    </w:p>
    <w:p w14:paraId="35221759" w14:textId="3F789657" w:rsidR="00BC5E68" w:rsidRPr="00BC5E68" w:rsidRDefault="00BC5E68" w:rsidP="00925494">
      <w:pPr>
        <w:pStyle w:val="a1"/>
        <w:spacing w:line="360" w:lineRule="auto"/>
        <w:ind w:firstLine="480"/>
      </w:pPr>
      <w:r>
        <w:rPr>
          <w:rFonts w:hint="eastAsia"/>
        </w:rPr>
        <w:t>用于管理订单</w:t>
      </w:r>
    </w:p>
    <w:p w14:paraId="14758EB9" w14:textId="0433BAE4" w:rsidR="00677251" w:rsidRDefault="00BC5E68" w:rsidP="00925494">
      <w:pPr>
        <w:pStyle w:val="2"/>
        <w:numPr>
          <w:ilvl w:val="2"/>
          <w:numId w:val="1"/>
        </w:numPr>
      </w:pPr>
      <w:bookmarkStart w:id="133" w:name="_Toc169332075"/>
      <w:r>
        <w:rPr>
          <w:rFonts w:hint="eastAsia"/>
        </w:rPr>
        <w:t>日志管功能</w:t>
      </w:r>
      <w:bookmarkEnd w:id="133"/>
    </w:p>
    <w:p w14:paraId="31AF0145" w14:textId="255E48DA" w:rsidR="00BC5E68" w:rsidRPr="00BC5E68" w:rsidRDefault="00BC5E68" w:rsidP="00925494">
      <w:pPr>
        <w:pStyle w:val="a1"/>
        <w:spacing w:line="360" w:lineRule="auto"/>
        <w:ind w:firstLine="480"/>
      </w:pPr>
      <w:r>
        <w:rPr>
          <w:rFonts w:hint="eastAsia"/>
        </w:rPr>
        <w:t>用于记录和管理</w:t>
      </w:r>
      <w:r w:rsidR="00D67CBC">
        <w:rPr>
          <w:rFonts w:hint="eastAsia"/>
        </w:rPr>
        <w:t>日志</w:t>
      </w:r>
    </w:p>
    <w:p w14:paraId="44516D23" w14:textId="7AB9258D" w:rsidR="00677251" w:rsidRDefault="00664D89" w:rsidP="00925494">
      <w:pPr>
        <w:pStyle w:val="2"/>
        <w:numPr>
          <w:ilvl w:val="2"/>
          <w:numId w:val="1"/>
        </w:numPr>
      </w:pPr>
      <w:bookmarkStart w:id="134" w:name="_Toc169332076"/>
      <w:r>
        <w:rPr>
          <w:rFonts w:hint="eastAsia"/>
        </w:rPr>
        <w:t>订单功能</w:t>
      </w:r>
      <w:bookmarkEnd w:id="134"/>
    </w:p>
    <w:p w14:paraId="2E600E0A" w14:textId="107DB941" w:rsidR="00664D89" w:rsidRPr="00664D89" w:rsidRDefault="00664D89" w:rsidP="00925494">
      <w:pPr>
        <w:pStyle w:val="a1"/>
        <w:spacing w:line="360" w:lineRule="auto"/>
        <w:ind w:firstLine="480"/>
      </w:pPr>
      <w:r>
        <w:rPr>
          <w:rFonts w:hint="eastAsia"/>
        </w:rPr>
        <w:t>用于用户订购商品，可以记录下顾客的姓名和联系方式。</w:t>
      </w:r>
    </w:p>
    <w:p w14:paraId="456AF45C" w14:textId="77777777" w:rsidR="00DA03CF" w:rsidRDefault="00DA03CF">
      <w:pPr>
        <w:pStyle w:val="2"/>
        <w:ind w:left="709" w:hanging="676"/>
      </w:pPr>
      <w:bookmarkStart w:id="135" w:name="_Toc169332077"/>
      <w:r>
        <w:rPr>
          <w:rFonts w:hint="eastAsia"/>
        </w:rPr>
        <w:t>数据库设计</w:t>
      </w:r>
      <w:bookmarkEnd w:id="135"/>
    </w:p>
    <w:p w14:paraId="28658D8C" w14:textId="77777777" w:rsidR="00565579" w:rsidRDefault="00565579" w:rsidP="00593163">
      <w:pPr>
        <w:numPr>
          <w:ilvl w:val="2"/>
          <w:numId w:val="1"/>
        </w:numPr>
        <w:spacing w:line="360" w:lineRule="auto"/>
        <w:rPr>
          <w:rFonts w:eastAsia="黑体"/>
          <w:sz w:val="28"/>
        </w:rPr>
      </w:pPr>
      <w:r w:rsidRPr="00565579">
        <w:rPr>
          <w:rFonts w:eastAsia="黑体" w:hint="eastAsia"/>
          <w:sz w:val="28"/>
        </w:rPr>
        <w:t>Activity</w:t>
      </w:r>
      <w:r w:rsidRPr="00565579">
        <w:rPr>
          <w:rFonts w:eastAsia="黑体" w:hint="eastAsia"/>
          <w:sz w:val="28"/>
        </w:rPr>
        <w:t>表</w:t>
      </w:r>
    </w:p>
    <w:p w14:paraId="31210433" w14:textId="77777777" w:rsidR="001D785C" w:rsidRPr="001D785C" w:rsidRDefault="001D785C" w:rsidP="00593163">
      <w:pPr>
        <w:spacing w:line="360" w:lineRule="auto"/>
        <w:ind w:left="820"/>
        <w:rPr>
          <w:rFonts w:eastAsia="黑体"/>
          <w:sz w:val="28"/>
        </w:rPr>
      </w:pPr>
      <w:r w:rsidRPr="001D785C">
        <w:rPr>
          <w:rFonts w:eastAsia="黑体"/>
          <w:sz w:val="28"/>
        </w:rPr>
        <w:t>CREATE TABLE `activity` (</w:t>
      </w:r>
    </w:p>
    <w:p w14:paraId="5AAAEB06" w14:textId="77777777" w:rsidR="001D785C" w:rsidRPr="001D785C" w:rsidRDefault="001D785C" w:rsidP="00593163">
      <w:pPr>
        <w:spacing w:line="360" w:lineRule="auto"/>
        <w:ind w:left="820"/>
        <w:rPr>
          <w:rFonts w:eastAsia="黑体"/>
          <w:sz w:val="28"/>
        </w:rPr>
      </w:pPr>
      <w:r w:rsidRPr="001D785C">
        <w:rPr>
          <w:rFonts w:eastAsia="黑体" w:hint="eastAsia"/>
          <w:sz w:val="28"/>
        </w:rPr>
        <w:t xml:space="preserve">  `</w:t>
      </w:r>
      <w:proofErr w:type="spellStart"/>
      <w:r w:rsidRPr="001D785C">
        <w:rPr>
          <w:rFonts w:eastAsia="黑体" w:hint="eastAsia"/>
          <w:sz w:val="28"/>
        </w:rPr>
        <w:t>activity_id</w:t>
      </w:r>
      <w:proofErr w:type="spellEnd"/>
      <w:r w:rsidRPr="001D785C">
        <w:rPr>
          <w:rFonts w:eastAsia="黑体" w:hint="eastAsia"/>
          <w:sz w:val="28"/>
        </w:rPr>
        <w:t xml:space="preserve">` </w:t>
      </w:r>
      <w:proofErr w:type="spellStart"/>
      <w:r w:rsidRPr="001D785C">
        <w:rPr>
          <w:rFonts w:eastAsia="黑体" w:hint="eastAsia"/>
          <w:sz w:val="28"/>
        </w:rPr>
        <w:t>bigint</w:t>
      </w:r>
      <w:proofErr w:type="spellEnd"/>
      <w:r w:rsidRPr="001D785C">
        <w:rPr>
          <w:rFonts w:eastAsia="黑体" w:hint="eastAsia"/>
          <w:sz w:val="28"/>
        </w:rPr>
        <w:t>(20) NOT NULL AUTO_INCREMENT COMMENT '</w:t>
      </w:r>
      <w:r w:rsidRPr="001D785C">
        <w:rPr>
          <w:rFonts w:eastAsia="黑体" w:hint="eastAsia"/>
          <w:sz w:val="28"/>
        </w:rPr>
        <w:t>活动</w:t>
      </w:r>
      <w:r w:rsidRPr="001D785C">
        <w:rPr>
          <w:rFonts w:eastAsia="黑体" w:hint="eastAsia"/>
          <w:sz w:val="28"/>
        </w:rPr>
        <w:t>ID',</w:t>
      </w:r>
    </w:p>
    <w:p w14:paraId="6A071E7E" w14:textId="77777777" w:rsidR="001D785C" w:rsidRPr="001D785C" w:rsidRDefault="001D785C" w:rsidP="00593163">
      <w:pPr>
        <w:spacing w:line="360" w:lineRule="auto"/>
        <w:ind w:left="820"/>
        <w:rPr>
          <w:rFonts w:eastAsia="黑体"/>
          <w:sz w:val="28"/>
        </w:rPr>
      </w:pPr>
      <w:r w:rsidRPr="001D785C">
        <w:rPr>
          <w:rFonts w:eastAsia="黑体" w:hint="eastAsia"/>
          <w:sz w:val="28"/>
        </w:rPr>
        <w:t xml:space="preserve">  `</w:t>
      </w:r>
      <w:proofErr w:type="spellStart"/>
      <w:r w:rsidRPr="001D785C">
        <w:rPr>
          <w:rFonts w:eastAsia="黑体" w:hint="eastAsia"/>
          <w:sz w:val="28"/>
        </w:rPr>
        <w:t>activity_name</w:t>
      </w:r>
      <w:proofErr w:type="spellEnd"/>
      <w:r w:rsidRPr="001D785C">
        <w:rPr>
          <w:rFonts w:eastAsia="黑体" w:hint="eastAsia"/>
          <w:sz w:val="28"/>
        </w:rPr>
        <w:t>` varchar(255) CHARACTER SET utf8 COLLATE utf8_unicode_ci NOT NULL COMMENT '</w:t>
      </w:r>
      <w:r w:rsidRPr="001D785C">
        <w:rPr>
          <w:rFonts w:eastAsia="黑体" w:hint="eastAsia"/>
          <w:sz w:val="28"/>
        </w:rPr>
        <w:t>活动名</w:t>
      </w:r>
      <w:r w:rsidRPr="001D785C">
        <w:rPr>
          <w:rFonts w:eastAsia="黑体" w:hint="eastAsia"/>
          <w:sz w:val="28"/>
        </w:rPr>
        <w:t>',</w:t>
      </w:r>
    </w:p>
    <w:p w14:paraId="2E29B565" w14:textId="77777777" w:rsidR="001D785C" w:rsidRPr="001D785C" w:rsidRDefault="001D785C" w:rsidP="00593163">
      <w:pPr>
        <w:spacing w:line="360" w:lineRule="auto"/>
        <w:ind w:left="820"/>
        <w:rPr>
          <w:rFonts w:eastAsia="黑体"/>
          <w:sz w:val="28"/>
        </w:rPr>
      </w:pPr>
      <w:r w:rsidRPr="001D785C">
        <w:rPr>
          <w:rFonts w:eastAsia="黑体" w:hint="eastAsia"/>
          <w:sz w:val="28"/>
        </w:rPr>
        <w:t xml:space="preserve">  `</w:t>
      </w:r>
      <w:proofErr w:type="spellStart"/>
      <w:r w:rsidRPr="001D785C">
        <w:rPr>
          <w:rFonts w:eastAsia="黑体" w:hint="eastAsia"/>
          <w:sz w:val="28"/>
        </w:rPr>
        <w:t>activity_img_url</w:t>
      </w:r>
      <w:proofErr w:type="spellEnd"/>
      <w:r w:rsidRPr="001D785C">
        <w:rPr>
          <w:rFonts w:eastAsia="黑体" w:hint="eastAsia"/>
          <w:sz w:val="28"/>
        </w:rPr>
        <w:t>` varchar(255) CHARACTER SET utf8 COLLATE utf8_unicode_ci NOT NULL COMMENT '</w:t>
      </w:r>
      <w:r w:rsidRPr="001D785C">
        <w:rPr>
          <w:rFonts w:eastAsia="黑体" w:hint="eastAsia"/>
          <w:sz w:val="28"/>
        </w:rPr>
        <w:t>活动图片路径</w:t>
      </w:r>
      <w:r w:rsidRPr="001D785C">
        <w:rPr>
          <w:rFonts w:eastAsia="黑体" w:hint="eastAsia"/>
          <w:sz w:val="28"/>
        </w:rPr>
        <w:t>',</w:t>
      </w:r>
    </w:p>
    <w:p w14:paraId="1120B391" w14:textId="77777777" w:rsidR="001D785C" w:rsidRPr="001D785C" w:rsidRDefault="001D785C" w:rsidP="00593163">
      <w:pPr>
        <w:spacing w:line="360" w:lineRule="auto"/>
        <w:ind w:left="820"/>
        <w:rPr>
          <w:rFonts w:eastAsia="黑体"/>
          <w:sz w:val="28"/>
        </w:rPr>
      </w:pPr>
      <w:r w:rsidRPr="001D785C">
        <w:rPr>
          <w:rFonts w:eastAsia="黑体" w:hint="eastAsia"/>
          <w:sz w:val="28"/>
        </w:rPr>
        <w:t xml:space="preserve">  `</w:t>
      </w:r>
      <w:proofErr w:type="spellStart"/>
      <w:r w:rsidRPr="001D785C">
        <w:rPr>
          <w:rFonts w:eastAsia="黑体" w:hint="eastAsia"/>
          <w:sz w:val="28"/>
        </w:rPr>
        <w:t>activity_begintime</w:t>
      </w:r>
      <w:proofErr w:type="spellEnd"/>
      <w:r w:rsidRPr="001D785C">
        <w:rPr>
          <w:rFonts w:eastAsia="黑体" w:hint="eastAsia"/>
          <w:sz w:val="28"/>
        </w:rPr>
        <w:t>` date NOT NULL COMMENT '</w:t>
      </w:r>
      <w:r w:rsidRPr="001D785C">
        <w:rPr>
          <w:rFonts w:eastAsia="黑体" w:hint="eastAsia"/>
          <w:sz w:val="28"/>
        </w:rPr>
        <w:t>活动开始时间</w:t>
      </w:r>
      <w:r w:rsidRPr="001D785C">
        <w:rPr>
          <w:rFonts w:eastAsia="黑体" w:hint="eastAsia"/>
          <w:sz w:val="28"/>
        </w:rPr>
        <w:t>',</w:t>
      </w:r>
    </w:p>
    <w:p w14:paraId="2E958D48" w14:textId="77777777" w:rsidR="001D785C" w:rsidRPr="001D785C" w:rsidRDefault="001D785C" w:rsidP="00593163">
      <w:pPr>
        <w:spacing w:line="360" w:lineRule="auto"/>
        <w:ind w:left="820"/>
        <w:rPr>
          <w:rFonts w:eastAsia="黑体"/>
          <w:sz w:val="28"/>
        </w:rPr>
      </w:pPr>
      <w:r w:rsidRPr="001D785C">
        <w:rPr>
          <w:rFonts w:eastAsia="黑体" w:hint="eastAsia"/>
          <w:sz w:val="28"/>
        </w:rPr>
        <w:t xml:space="preserve">  `</w:t>
      </w:r>
      <w:proofErr w:type="spellStart"/>
      <w:r w:rsidRPr="001D785C">
        <w:rPr>
          <w:rFonts w:eastAsia="黑体" w:hint="eastAsia"/>
          <w:sz w:val="28"/>
        </w:rPr>
        <w:t>activity_endtime</w:t>
      </w:r>
      <w:proofErr w:type="spellEnd"/>
      <w:r w:rsidRPr="001D785C">
        <w:rPr>
          <w:rFonts w:eastAsia="黑体" w:hint="eastAsia"/>
          <w:sz w:val="28"/>
        </w:rPr>
        <w:t>` date NOT NULL COMMENT '</w:t>
      </w:r>
      <w:r w:rsidRPr="001D785C">
        <w:rPr>
          <w:rFonts w:eastAsia="黑体" w:hint="eastAsia"/>
          <w:sz w:val="28"/>
        </w:rPr>
        <w:t>活动结束时间</w:t>
      </w:r>
      <w:r w:rsidRPr="001D785C">
        <w:rPr>
          <w:rFonts w:eastAsia="黑体" w:hint="eastAsia"/>
          <w:sz w:val="28"/>
        </w:rPr>
        <w:t>',</w:t>
      </w:r>
    </w:p>
    <w:p w14:paraId="3A59C133" w14:textId="77777777" w:rsidR="001D785C" w:rsidRPr="001D785C" w:rsidRDefault="001D785C" w:rsidP="00593163">
      <w:pPr>
        <w:spacing w:line="360" w:lineRule="auto"/>
        <w:ind w:left="820"/>
        <w:rPr>
          <w:rFonts w:eastAsia="黑体"/>
          <w:sz w:val="28"/>
        </w:rPr>
      </w:pPr>
      <w:r w:rsidRPr="001D785C">
        <w:rPr>
          <w:rFonts w:eastAsia="黑体" w:hint="eastAsia"/>
          <w:sz w:val="28"/>
        </w:rPr>
        <w:t xml:space="preserve">  `</w:t>
      </w:r>
      <w:proofErr w:type="spellStart"/>
      <w:r w:rsidRPr="001D785C">
        <w:rPr>
          <w:rFonts w:eastAsia="黑体" w:hint="eastAsia"/>
          <w:sz w:val="28"/>
        </w:rPr>
        <w:t>activity_addtime</w:t>
      </w:r>
      <w:proofErr w:type="spellEnd"/>
      <w:r w:rsidRPr="001D785C">
        <w:rPr>
          <w:rFonts w:eastAsia="黑体" w:hint="eastAsia"/>
          <w:sz w:val="28"/>
        </w:rPr>
        <w:t>` datetime NOT NULL COMMENT '</w:t>
      </w:r>
      <w:r w:rsidRPr="001D785C">
        <w:rPr>
          <w:rFonts w:eastAsia="黑体" w:hint="eastAsia"/>
          <w:sz w:val="28"/>
        </w:rPr>
        <w:t>活动添加时间</w:t>
      </w:r>
      <w:r w:rsidRPr="001D785C">
        <w:rPr>
          <w:rFonts w:eastAsia="黑体" w:hint="eastAsia"/>
          <w:sz w:val="28"/>
        </w:rPr>
        <w:t>',</w:t>
      </w:r>
    </w:p>
    <w:p w14:paraId="2055844A" w14:textId="77777777" w:rsidR="001D785C" w:rsidRPr="001D785C" w:rsidRDefault="001D785C" w:rsidP="00593163">
      <w:pPr>
        <w:spacing w:line="360" w:lineRule="auto"/>
        <w:ind w:left="820"/>
        <w:rPr>
          <w:rFonts w:eastAsia="黑体"/>
          <w:sz w:val="28"/>
        </w:rPr>
      </w:pPr>
      <w:r w:rsidRPr="001D785C">
        <w:rPr>
          <w:rFonts w:eastAsia="黑体"/>
          <w:sz w:val="28"/>
        </w:rPr>
        <w:t xml:space="preserve">  PRIMARY KEY (`</w:t>
      </w:r>
      <w:proofErr w:type="spellStart"/>
      <w:r w:rsidRPr="001D785C">
        <w:rPr>
          <w:rFonts w:eastAsia="黑体"/>
          <w:sz w:val="28"/>
        </w:rPr>
        <w:t>activity_id</w:t>
      </w:r>
      <w:proofErr w:type="spellEnd"/>
      <w:r w:rsidRPr="001D785C">
        <w:rPr>
          <w:rFonts w:eastAsia="黑体"/>
          <w:sz w:val="28"/>
        </w:rPr>
        <w:t>`)</w:t>
      </w:r>
    </w:p>
    <w:p w14:paraId="258527CF" w14:textId="0BC0DEA8" w:rsidR="00565579" w:rsidRPr="00565579" w:rsidRDefault="001D785C" w:rsidP="00593163">
      <w:pPr>
        <w:spacing w:line="360" w:lineRule="auto"/>
        <w:ind w:left="820"/>
        <w:rPr>
          <w:rFonts w:eastAsia="黑体"/>
          <w:sz w:val="28"/>
        </w:rPr>
      </w:pPr>
      <w:r w:rsidRPr="001D785C">
        <w:rPr>
          <w:rFonts w:eastAsia="黑体" w:hint="eastAsia"/>
          <w:sz w:val="28"/>
        </w:rPr>
        <w:t>) ENGINE=</w:t>
      </w:r>
      <w:proofErr w:type="spellStart"/>
      <w:r w:rsidRPr="001D785C">
        <w:rPr>
          <w:rFonts w:eastAsia="黑体" w:hint="eastAsia"/>
          <w:sz w:val="28"/>
        </w:rPr>
        <w:t>InnoDB</w:t>
      </w:r>
      <w:proofErr w:type="spellEnd"/>
      <w:r w:rsidRPr="001D785C">
        <w:rPr>
          <w:rFonts w:eastAsia="黑体" w:hint="eastAsia"/>
          <w:sz w:val="28"/>
        </w:rPr>
        <w:t xml:space="preserve"> AUTO_INCREMENT=6 DEFAULT CHARSET=utf8 COLLATE=utf8_unicode_ci COMMENT='</w:t>
      </w:r>
      <w:r w:rsidRPr="001D785C">
        <w:rPr>
          <w:rFonts w:eastAsia="黑体" w:hint="eastAsia"/>
          <w:sz w:val="28"/>
        </w:rPr>
        <w:t>活动</w:t>
      </w:r>
      <w:r w:rsidRPr="001D785C">
        <w:rPr>
          <w:rFonts w:eastAsia="黑体" w:hint="eastAsia"/>
          <w:sz w:val="28"/>
        </w:rPr>
        <w:t>';</w:t>
      </w:r>
    </w:p>
    <w:p w14:paraId="6A78B775" w14:textId="40AC258E" w:rsidR="00565579" w:rsidRDefault="00CA1284" w:rsidP="00593163">
      <w:pPr>
        <w:pStyle w:val="2"/>
        <w:numPr>
          <w:ilvl w:val="2"/>
          <w:numId w:val="1"/>
        </w:numPr>
      </w:pPr>
      <w:bookmarkStart w:id="136" w:name="_Toc169332078"/>
      <w:r w:rsidRPr="00CA1284">
        <w:lastRenderedPageBreak/>
        <w:t>Commodity</w:t>
      </w:r>
      <w:r>
        <w:rPr>
          <w:rFonts w:hint="eastAsia"/>
        </w:rPr>
        <w:t>表</w:t>
      </w:r>
      <w:bookmarkEnd w:id="136"/>
    </w:p>
    <w:p w14:paraId="5F8D5303" w14:textId="77777777" w:rsidR="00FD2300" w:rsidRDefault="00FD2300" w:rsidP="00593163">
      <w:pPr>
        <w:pStyle w:val="a1"/>
        <w:spacing w:line="360" w:lineRule="auto"/>
        <w:ind w:firstLine="480"/>
      </w:pPr>
      <w:r>
        <w:t>CREATE TABLE `commodity` (</w:t>
      </w:r>
    </w:p>
    <w:p w14:paraId="4BB68370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AUTO_INCREMENT COMMENT '</w:t>
      </w:r>
      <w:r>
        <w:rPr>
          <w:rFonts w:hint="eastAsia"/>
        </w:rPr>
        <w:t>商品</w:t>
      </w:r>
      <w:r>
        <w:rPr>
          <w:rFonts w:hint="eastAsia"/>
        </w:rPr>
        <w:t>ID',</w:t>
      </w:r>
    </w:p>
    <w:p w14:paraId="33DD485D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commodity_num</w:t>
      </w:r>
      <w:proofErr w:type="spellEnd"/>
      <w:r>
        <w:rPr>
          <w:rFonts w:hint="eastAsia"/>
        </w:rPr>
        <w:t>` varchar(500) COLLATE utf8_unicode_ci NOT NULL COMMENT '</w:t>
      </w:r>
      <w:proofErr w:type="gramStart"/>
      <w:r>
        <w:rPr>
          <w:rFonts w:hint="eastAsia"/>
        </w:rPr>
        <w:t>商品款号</w:t>
      </w:r>
      <w:proofErr w:type="gramEnd"/>
      <w:r>
        <w:rPr>
          <w:rFonts w:hint="eastAsia"/>
        </w:rPr>
        <w:t>',</w:t>
      </w:r>
    </w:p>
    <w:p w14:paraId="4B2DE81C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commodity_name</w:t>
      </w:r>
      <w:proofErr w:type="spellEnd"/>
      <w:r>
        <w:rPr>
          <w:rFonts w:hint="eastAsia"/>
        </w:rPr>
        <w:t>` varchar(500) CHARACTER SET utf8 COLLATE utf8_unicode_ci NOT NULL COMMENT '</w:t>
      </w:r>
      <w:r>
        <w:rPr>
          <w:rFonts w:hint="eastAsia"/>
        </w:rPr>
        <w:t>商品名称</w:t>
      </w:r>
      <w:r>
        <w:rPr>
          <w:rFonts w:hint="eastAsia"/>
        </w:rPr>
        <w:t>',</w:t>
      </w:r>
    </w:p>
    <w:p w14:paraId="3B2E4939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commodity_url</w:t>
      </w:r>
      <w:proofErr w:type="spellEnd"/>
      <w:r>
        <w:rPr>
          <w:rFonts w:hint="eastAsia"/>
        </w:rPr>
        <w:t>` varchar(255) CHARACTER SET utf8 COLLATE utf8_unicode_ci DEFAULT NULL COMMENT '</w:t>
      </w:r>
      <w:r>
        <w:rPr>
          <w:rFonts w:hint="eastAsia"/>
        </w:rPr>
        <w:t>商品封面地址</w:t>
      </w:r>
      <w:r>
        <w:rPr>
          <w:rFonts w:hint="eastAsia"/>
        </w:rPr>
        <w:t>',</w:t>
      </w:r>
    </w:p>
    <w:p w14:paraId="79BBDB62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commodity_price</w:t>
      </w:r>
      <w:proofErr w:type="spellEnd"/>
      <w:r>
        <w:rPr>
          <w:rFonts w:hint="eastAsia"/>
        </w:rPr>
        <w:t>` decimal(10,2) NOT NULL COMMENT '</w:t>
      </w:r>
      <w:r>
        <w:rPr>
          <w:rFonts w:hint="eastAsia"/>
        </w:rPr>
        <w:t>商品价格</w:t>
      </w:r>
      <w:r>
        <w:rPr>
          <w:rFonts w:hint="eastAsia"/>
        </w:rPr>
        <w:t>',</w:t>
      </w:r>
    </w:p>
    <w:p w14:paraId="36DC29FA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commodity_fineness</w:t>
      </w:r>
      <w:proofErr w:type="spellEnd"/>
      <w:r>
        <w:rPr>
          <w:rFonts w:hint="eastAsia"/>
        </w:rPr>
        <w:t>` varchar(255) CHARACTER SET utf8 COLLATE utf8_unicode_ci NOT NULL COMMENT '</w:t>
      </w:r>
      <w:r>
        <w:rPr>
          <w:rFonts w:hint="eastAsia"/>
        </w:rPr>
        <w:t>商品成色</w:t>
      </w:r>
      <w:r>
        <w:rPr>
          <w:rFonts w:hint="eastAsia"/>
        </w:rPr>
        <w:t>',</w:t>
      </w:r>
    </w:p>
    <w:p w14:paraId="37431A89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commodity_weight</w:t>
      </w:r>
      <w:proofErr w:type="spellEnd"/>
      <w:r>
        <w:rPr>
          <w:rFonts w:hint="eastAsia"/>
        </w:rPr>
        <w:t>` decimal(10,2) NOT NULL COMMENT '</w:t>
      </w:r>
      <w:r>
        <w:rPr>
          <w:rFonts w:hint="eastAsia"/>
        </w:rPr>
        <w:t>商品重量</w:t>
      </w:r>
      <w:r>
        <w:rPr>
          <w:rFonts w:hint="eastAsia"/>
        </w:rPr>
        <w:t>',</w:t>
      </w:r>
    </w:p>
    <w:p w14:paraId="245DD4E2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commodity_inventory</w:t>
      </w:r>
      <w:proofErr w:type="spellEnd"/>
      <w:r>
        <w:rPr>
          <w:rFonts w:hint="eastAsia"/>
        </w:rPr>
        <w:t>` varchar(255) CHARACTER SET utf8 COLLATE utf8_unicode_ci NOT NULL COMMENT '</w:t>
      </w:r>
      <w:r>
        <w:rPr>
          <w:rFonts w:hint="eastAsia"/>
        </w:rPr>
        <w:t>商品库存</w:t>
      </w:r>
      <w:r>
        <w:rPr>
          <w:rFonts w:hint="eastAsia"/>
        </w:rPr>
        <w:t>',</w:t>
      </w:r>
    </w:p>
    <w:p w14:paraId="3EBCB725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commodity_tag_id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DEFAULT NULL COMMENT '</w:t>
      </w:r>
      <w:r>
        <w:rPr>
          <w:rFonts w:hint="eastAsia"/>
        </w:rPr>
        <w:t>商品标签</w:t>
      </w:r>
      <w:r>
        <w:rPr>
          <w:rFonts w:hint="eastAsia"/>
        </w:rPr>
        <w:t>ID',</w:t>
      </w:r>
    </w:p>
    <w:p w14:paraId="68CAE67F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commodity_wage</w:t>
      </w:r>
      <w:proofErr w:type="spellEnd"/>
      <w:r>
        <w:rPr>
          <w:rFonts w:hint="eastAsia"/>
        </w:rPr>
        <w:t>` decimal(10,2) NOT NULL COMMENT '</w:t>
      </w:r>
      <w:r>
        <w:rPr>
          <w:rFonts w:hint="eastAsia"/>
        </w:rPr>
        <w:t>商品工费</w:t>
      </w:r>
      <w:r>
        <w:rPr>
          <w:rFonts w:hint="eastAsia"/>
        </w:rPr>
        <w:t>',</w:t>
      </w:r>
    </w:p>
    <w:p w14:paraId="4AF99118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commodity_addtime</w:t>
      </w:r>
      <w:proofErr w:type="spellEnd"/>
      <w:r>
        <w:rPr>
          <w:rFonts w:hint="eastAsia"/>
        </w:rPr>
        <w:t>` datetime NOT NULL COMMENT '</w:t>
      </w:r>
      <w:r>
        <w:rPr>
          <w:rFonts w:hint="eastAsia"/>
        </w:rPr>
        <w:t>商品添加时间</w:t>
      </w:r>
      <w:r>
        <w:rPr>
          <w:rFonts w:hint="eastAsia"/>
        </w:rPr>
        <w:t>',</w:t>
      </w:r>
    </w:p>
    <w:p w14:paraId="63402254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commodity_type_id</w:t>
      </w:r>
      <w:proofErr w:type="spellEnd"/>
      <w:r>
        <w:rPr>
          <w:rFonts w:hint="eastAsia"/>
        </w:rPr>
        <w:t>` int(11) DEFAULT NULL COMMENT '</w:t>
      </w:r>
      <w:r>
        <w:rPr>
          <w:rFonts w:hint="eastAsia"/>
        </w:rPr>
        <w:t>商品类</w:t>
      </w:r>
      <w:r>
        <w:rPr>
          <w:rFonts w:hint="eastAsia"/>
        </w:rPr>
        <w:t>Id',</w:t>
      </w:r>
    </w:p>
    <w:p w14:paraId="2E71DDD6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commodity_style_id</w:t>
      </w:r>
      <w:proofErr w:type="spellEnd"/>
      <w:r>
        <w:rPr>
          <w:rFonts w:hint="eastAsia"/>
        </w:rPr>
        <w:t>` int(11) DEFAULT NULL COMMENT '</w:t>
      </w:r>
      <w:r>
        <w:rPr>
          <w:rFonts w:hint="eastAsia"/>
        </w:rPr>
        <w:t>商品款式</w:t>
      </w:r>
      <w:r>
        <w:rPr>
          <w:rFonts w:hint="eastAsia"/>
        </w:rPr>
        <w:t>Id',</w:t>
      </w:r>
    </w:p>
    <w:p w14:paraId="6158351B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commodity_activity_id</w:t>
      </w:r>
      <w:proofErr w:type="spellEnd"/>
      <w:r>
        <w:rPr>
          <w:rFonts w:hint="eastAsia"/>
        </w:rPr>
        <w:t>` int(11) DEFAULT NULL COMMENT '</w:t>
      </w:r>
      <w:r>
        <w:rPr>
          <w:rFonts w:hint="eastAsia"/>
        </w:rPr>
        <w:t>商品活动</w:t>
      </w:r>
      <w:r>
        <w:rPr>
          <w:rFonts w:hint="eastAsia"/>
        </w:rPr>
        <w:t>Id',</w:t>
      </w:r>
    </w:p>
    <w:p w14:paraId="0FFA28E6" w14:textId="77777777" w:rsidR="00FD2300" w:rsidRDefault="00FD2300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commodity_id</w:t>
      </w:r>
      <w:proofErr w:type="spellEnd"/>
      <w:r>
        <w:t>`)</w:t>
      </w:r>
    </w:p>
    <w:p w14:paraId="0219A34E" w14:textId="0AFFBC1A" w:rsidR="00CA1284" w:rsidRPr="00CA1284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AUTO_INCREMENT=35 DEFAULT CHARSET=utf8 COLLATE=utf8_unicode_ci COMMENT='</w:t>
      </w:r>
      <w:r>
        <w:rPr>
          <w:rFonts w:hint="eastAsia"/>
        </w:rPr>
        <w:t>商品</w:t>
      </w:r>
      <w:r>
        <w:rPr>
          <w:rFonts w:hint="eastAsia"/>
        </w:rPr>
        <w:t>';</w:t>
      </w:r>
    </w:p>
    <w:p w14:paraId="3CCB1A04" w14:textId="0E9A63FA" w:rsidR="00565579" w:rsidRDefault="00FD2300" w:rsidP="00593163">
      <w:pPr>
        <w:pStyle w:val="2"/>
        <w:numPr>
          <w:ilvl w:val="2"/>
          <w:numId w:val="1"/>
        </w:numPr>
      </w:pPr>
      <w:bookmarkStart w:id="137" w:name="_Toc169332079"/>
      <w:proofErr w:type="spellStart"/>
      <w:r w:rsidRPr="00FD2300">
        <w:t>commodity_img</w:t>
      </w:r>
      <w:proofErr w:type="spellEnd"/>
      <w:r>
        <w:rPr>
          <w:rFonts w:hint="eastAsia"/>
        </w:rPr>
        <w:t>表</w:t>
      </w:r>
      <w:bookmarkEnd w:id="137"/>
    </w:p>
    <w:p w14:paraId="44F46E2A" w14:textId="77777777" w:rsidR="00FD2300" w:rsidRDefault="00FD2300" w:rsidP="00593163">
      <w:pPr>
        <w:pStyle w:val="a1"/>
        <w:spacing w:line="360" w:lineRule="auto"/>
        <w:ind w:firstLine="480"/>
      </w:pPr>
      <w:r>
        <w:t>CREATE TABLE `</w:t>
      </w:r>
      <w:proofErr w:type="spellStart"/>
      <w:r>
        <w:t>commodity_img</w:t>
      </w:r>
      <w:proofErr w:type="spellEnd"/>
      <w:r>
        <w:t>` (</w:t>
      </w:r>
    </w:p>
    <w:p w14:paraId="70330969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commodity_img_id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AUTO_INCREMENT COMMENT '</w:t>
      </w:r>
      <w:r>
        <w:rPr>
          <w:rFonts w:hint="eastAsia"/>
        </w:rPr>
        <w:t>商品图片</w:t>
      </w:r>
      <w:r>
        <w:rPr>
          <w:rFonts w:hint="eastAsia"/>
        </w:rPr>
        <w:t>ID',</w:t>
      </w:r>
    </w:p>
    <w:p w14:paraId="70FCFE46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 xml:space="preserve">  `</w:t>
      </w:r>
      <w:proofErr w:type="spellStart"/>
      <w:r>
        <w:rPr>
          <w:rFonts w:hint="eastAsia"/>
        </w:rPr>
        <w:t>commodity_img_url</w:t>
      </w:r>
      <w:proofErr w:type="spellEnd"/>
      <w:r>
        <w:rPr>
          <w:rFonts w:hint="eastAsia"/>
        </w:rPr>
        <w:t>` varchar(500) COLLATE utf8_unicode_ci DEFAULT NULL COMMENT '</w:t>
      </w:r>
      <w:r>
        <w:rPr>
          <w:rFonts w:hint="eastAsia"/>
        </w:rPr>
        <w:t>商品图片地址</w:t>
      </w:r>
      <w:r>
        <w:rPr>
          <w:rFonts w:hint="eastAsia"/>
        </w:rPr>
        <w:t>',</w:t>
      </w:r>
    </w:p>
    <w:p w14:paraId="34B3AA75" w14:textId="77777777" w:rsidR="00FD2300" w:rsidRDefault="00FD2300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DEFAULT NULL COMMENT '</w:t>
      </w:r>
      <w:r>
        <w:rPr>
          <w:rFonts w:hint="eastAsia"/>
        </w:rPr>
        <w:t>商品</w:t>
      </w:r>
      <w:r>
        <w:rPr>
          <w:rFonts w:hint="eastAsia"/>
        </w:rPr>
        <w:t>Id',</w:t>
      </w:r>
    </w:p>
    <w:p w14:paraId="6B9F1B0D" w14:textId="77777777" w:rsidR="00FD2300" w:rsidRDefault="00FD2300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commodity_img_id</w:t>
      </w:r>
      <w:proofErr w:type="spellEnd"/>
      <w:r>
        <w:t>`)</w:t>
      </w:r>
    </w:p>
    <w:p w14:paraId="3E99E9BF" w14:textId="51DDA5AD" w:rsidR="00FD2300" w:rsidRPr="00FD2300" w:rsidRDefault="00FD2300" w:rsidP="00593163">
      <w:pPr>
        <w:pStyle w:val="a1"/>
        <w:spacing w:line="360" w:lineRule="auto"/>
        <w:ind w:firstLine="480"/>
      </w:pPr>
      <w:r>
        <w:t>) ENGINE=</w:t>
      </w:r>
      <w:proofErr w:type="spellStart"/>
      <w:r>
        <w:t>InnoDB</w:t>
      </w:r>
      <w:proofErr w:type="spellEnd"/>
      <w:r>
        <w:t xml:space="preserve"> AUTO_INCREMENT=16 DEFAULT CHARSET=utf8 COLLATE=utf8_unicode_</w:t>
      </w:r>
      <w:proofErr w:type="gramStart"/>
      <w:r>
        <w:t>ci;</w:t>
      </w:r>
      <w:proofErr w:type="gramEnd"/>
    </w:p>
    <w:p w14:paraId="7F661A8E" w14:textId="59A42A3F" w:rsidR="00565579" w:rsidRDefault="00FD2300" w:rsidP="00593163">
      <w:pPr>
        <w:pStyle w:val="2"/>
        <w:numPr>
          <w:ilvl w:val="2"/>
          <w:numId w:val="1"/>
        </w:numPr>
      </w:pPr>
      <w:bookmarkStart w:id="138" w:name="_Toc169332080"/>
      <w:proofErr w:type="spellStart"/>
      <w:r w:rsidRPr="00FD2300">
        <w:t>commodity_img_list</w:t>
      </w:r>
      <w:proofErr w:type="spellEnd"/>
      <w:r>
        <w:rPr>
          <w:rFonts w:hint="eastAsia"/>
        </w:rPr>
        <w:t>表</w:t>
      </w:r>
      <w:bookmarkEnd w:id="138"/>
    </w:p>
    <w:p w14:paraId="71272C28" w14:textId="77777777" w:rsidR="008730DE" w:rsidRDefault="008730DE" w:rsidP="00593163">
      <w:pPr>
        <w:pStyle w:val="a1"/>
        <w:spacing w:line="360" w:lineRule="auto"/>
        <w:ind w:firstLine="480"/>
      </w:pPr>
      <w:r>
        <w:t>CREATE TABLE `</w:t>
      </w:r>
      <w:proofErr w:type="spellStart"/>
      <w:r>
        <w:t>commodity_img_list</w:t>
      </w:r>
      <w:proofErr w:type="spellEnd"/>
      <w:r>
        <w:t>` (</w:t>
      </w:r>
    </w:p>
    <w:p w14:paraId="06D5E42F" w14:textId="77777777" w:rsidR="008730DE" w:rsidRDefault="008730DE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commodity_img_id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AUTO_INCREMENT COMMENT '</w:t>
      </w:r>
      <w:r>
        <w:rPr>
          <w:rFonts w:hint="eastAsia"/>
        </w:rPr>
        <w:t>商品图片</w:t>
      </w:r>
      <w:r>
        <w:rPr>
          <w:rFonts w:hint="eastAsia"/>
        </w:rPr>
        <w:t>ID',</w:t>
      </w:r>
    </w:p>
    <w:p w14:paraId="569F970B" w14:textId="77777777" w:rsidR="008730DE" w:rsidRDefault="008730DE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DEFAULT NULL COMMENT '</w:t>
      </w:r>
      <w:r>
        <w:rPr>
          <w:rFonts w:hint="eastAsia"/>
        </w:rPr>
        <w:t>商品</w:t>
      </w:r>
      <w:r>
        <w:rPr>
          <w:rFonts w:hint="eastAsia"/>
        </w:rPr>
        <w:t>ID',</w:t>
      </w:r>
    </w:p>
    <w:p w14:paraId="43727523" w14:textId="77777777" w:rsidR="008730DE" w:rsidRDefault="008730DE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commodity_img_url_id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DEFAULT NULL COMMENT '</w:t>
      </w:r>
      <w:r>
        <w:rPr>
          <w:rFonts w:hint="eastAsia"/>
        </w:rPr>
        <w:t>商品图片</w:t>
      </w:r>
      <w:r>
        <w:rPr>
          <w:rFonts w:hint="eastAsia"/>
        </w:rPr>
        <w:t>ID',</w:t>
      </w:r>
    </w:p>
    <w:p w14:paraId="19048806" w14:textId="77777777" w:rsidR="008730DE" w:rsidRDefault="008730DE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commodity_img_id</w:t>
      </w:r>
      <w:proofErr w:type="spellEnd"/>
      <w:r>
        <w:t>`)</w:t>
      </w:r>
    </w:p>
    <w:p w14:paraId="2D04C328" w14:textId="5DE30C85" w:rsidR="00FD2300" w:rsidRPr="00FD2300" w:rsidRDefault="008730DE" w:rsidP="00593163">
      <w:pPr>
        <w:pStyle w:val="a1"/>
        <w:spacing w:line="360" w:lineRule="auto"/>
        <w:ind w:firstLine="480"/>
      </w:pPr>
      <w:r>
        <w:t>) ENGINE=</w:t>
      </w:r>
      <w:proofErr w:type="spellStart"/>
      <w:r>
        <w:t>InnoDB</w:t>
      </w:r>
      <w:proofErr w:type="spellEnd"/>
      <w:r>
        <w:t xml:space="preserve"> DEFAULT CHARSET=utf8 COLLATE=utf8_unicode_</w:t>
      </w:r>
      <w:proofErr w:type="gramStart"/>
      <w:r>
        <w:t>ci;</w:t>
      </w:r>
      <w:proofErr w:type="gramEnd"/>
    </w:p>
    <w:p w14:paraId="5C31C45E" w14:textId="0372784D" w:rsidR="00565579" w:rsidRDefault="008730DE" w:rsidP="00593163">
      <w:pPr>
        <w:pStyle w:val="2"/>
        <w:numPr>
          <w:ilvl w:val="2"/>
          <w:numId w:val="1"/>
        </w:numPr>
      </w:pPr>
      <w:bookmarkStart w:id="139" w:name="_Toc169332081"/>
      <w:proofErr w:type="spellStart"/>
      <w:r w:rsidRPr="008730DE">
        <w:t>commodity_style</w:t>
      </w:r>
      <w:proofErr w:type="spellEnd"/>
      <w:r>
        <w:rPr>
          <w:rFonts w:hint="eastAsia"/>
        </w:rPr>
        <w:t>表</w:t>
      </w:r>
      <w:bookmarkEnd w:id="139"/>
    </w:p>
    <w:p w14:paraId="00DA22CA" w14:textId="77777777" w:rsidR="008730DE" w:rsidRDefault="008730DE" w:rsidP="00593163">
      <w:pPr>
        <w:pStyle w:val="a1"/>
        <w:spacing w:line="360" w:lineRule="auto"/>
        <w:ind w:firstLine="480"/>
      </w:pPr>
      <w:r>
        <w:t>CREATE TABLE `</w:t>
      </w:r>
      <w:proofErr w:type="spellStart"/>
      <w:r>
        <w:t>commodity_style</w:t>
      </w:r>
      <w:proofErr w:type="spellEnd"/>
      <w:r>
        <w:t>` (</w:t>
      </w:r>
    </w:p>
    <w:p w14:paraId="4B753F3A" w14:textId="77777777" w:rsidR="008730DE" w:rsidRDefault="008730DE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commodity_style_id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AUTO_INCREMENT COMMENT '</w:t>
      </w:r>
      <w:r>
        <w:rPr>
          <w:rFonts w:hint="eastAsia"/>
        </w:rPr>
        <w:t>商品款式</w:t>
      </w:r>
      <w:r>
        <w:rPr>
          <w:rFonts w:hint="eastAsia"/>
        </w:rPr>
        <w:t>ID',</w:t>
      </w:r>
    </w:p>
    <w:p w14:paraId="6C07757A" w14:textId="77777777" w:rsidR="008730DE" w:rsidRDefault="008730DE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commodity_style_name</w:t>
      </w:r>
      <w:proofErr w:type="spellEnd"/>
      <w:r>
        <w:rPr>
          <w:rFonts w:hint="eastAsia"/>
        </w:rPr>
        <w:t>` varchar(255) CHARACTER SET utf8 COLLATE utf8_unicode_ci NOT NULL COMMENT '</w:t>
      </w:r>
      <w:r>
        <w:rPr>
          <w:rFonts w:hint="eastAsia"/>
        </w:rPr>
        <w:t>商品款式名称</w:t>
      </w:r>
      <w:r>
        <w:rPr>
          <w:rFonts w:hint="eastAsia"/>
        </w:rPr>
        <w:t>',</w:t>
      </w:r>
    </w:p>
    <w:p w14:paraId="7532B3B7" w14:textId="77777777" w:rsidR="008730DE" w:rsidRDefault="008730DE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commodity_style_img_url</w:t>
      </w:r>
      <w:proofErr w:type="spellEnd"/>
      <w:r>
        <w:rPr>
          <w:rFonts w:hint="eastAsia"/>
        </w:rPr>
        <w:t>` varchar(255) CHARACTER SET utf8 COLLATE utf8_unicode_ci NOT NULL COMMENT '</w:t>
      </w:r>
      <w:r>
        <w:rPr>
          <w:rFonts w:hint="eastAsia"/>
        </w:rPr>
        <w:t>商品款式照片路径</w:t>
      </w:r>
      <w:r>
        <w:rPr>
          <w:rFonts w:hint="eastAsia"/>
        </w:rPr>
        <w:t>',</w:t>
      </w:r>
    </w:p>
    <w:p w14:paraId="352570FD" w14:textId="77777777" w:rsidR="008730DE" w:rsidRDefault="008730DE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commodity_style_addtime</w:t>
      </w:r>
      <w:proofErr w:type="spellEnd"/>
      <w:r>
        <w:rPr>
          <w:rFonts w:hint="eastAsia"/>
        </w:rPr>
        <w:t>` datetime NOT NULL COMMENT '</w:t>
      </w:r>
      <w:r>
        <w:rPr>
          <w:rFonts w:hint="eastAsia"/>
        </w:rPr>
        <w:t>商品款式添加时间</w:t>
      </w:r>
      <w:r>
        <w:rPr>
          <w:rFonts w:hint="eastAsia"/>
        </w:rPr>
        <w:t>',</w:t>
      </w:r>
    </w:p>
    <w:p w14:paraId="786C56F9" w14:textId="77777777" w:rsidR="008730DE" w:rsidRDefault="008730DE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commodity_style_id</w:t>
      </w:r>
      <w:proofErr w:type="spellEnd"/>
      <w:r>
        <w:t>`)</w:t>
      </w:r>
    </w:p>
    <w:p w14:paraId="48A0EEE9" w14:textId="6F519015" w:rsidR="008730DE" w:rsidRPr="008730DE" w:rsidRDefault="008730DE" w:rsidP="00593163">
      <w:pPr>
        <w:pStyle w:val="a1"/>
        <w:spacing w:line="360" w:lineRule="auto"/>
        <w:ind w:firstLine="480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AUTO_INCREMENT=22 DEFAULT CHARSET=utf8 COLLATE=utf8_unicode_ci COMMENT='</w:t>
      </w:r>
      <w:r>
        <w:rPr>
          <w:rFonts w:hint="eastAsia"/>
        </w:rPr>
        <w:t>商品款式</w:t>
      </w:r>
      <w:r>
        <w:rPr>
          <w:rFonts w:hint="eastAsia"/>
        </w:rPr>
        <w:t>';</w:t>
      </w:r>
    </w:p>
    <w:p w14:paraId="5466E29A" w14:textId="5DDE273A" w:rsidR="00565579" w:rsidRDefault="00151E4E" w:rsidP="00593163">
      <w:pPr>
        <w:pStyle w:val="2"/>
        <w:numPr>
          <w:ilvl w:val="2"/>
          <w:numId w:val="1"/>
        </w:numPr>
      </w:pPr>
      <w:bookmarkStart w:id="140" w:name="_Toc169332082"/>
      <w:proofErr w:type="spellStart"/>
      <w:r w:rsidRPr="00151E4E">
        <w:t>commodity_tag</w:t>
      </w:r>
      <w:proofErr w:type="spellEnd"/>
      <w:r>
        <w:rPr>
          <w:rFonts w:hint="eastAsia"/>
        </w:rPr>
        <w:t>表</w:t>
      </w:r>
      <w:bookmarkEnd w:id="140"/>
    </w:p>
    <w:p w14:paraId="396DAE5B" w14:textId="77777777" w:rsidR="00151E4E" w:rsidRDefault="00151E4E" w:rsidP="00593163">
      <w:pPr>
        <w:pStyle w:val="a1"/>
        <w:spacing w:line="360" w:lineRule="auto"/>
        <w:ind w:firstLine="480"/>
      </w:pPr>
      <w:r>
        <w:t>CREATE TABLE `</w:t>
      </w:r>
      <w:proofErr w:type="spellStart"/>
      <w:r>
        <w:t>commodity_tag</w:t>
      </w:r>
      <w:proofErr w:type="spellEnd"/>
      <w:r>
        <w:t>` (</w:t>
      </w:r>
    </w:p>
    <w:p w14:paraId="3FC6A423" w14:textId="77777777" w:rsidR="00151E4E" w:rsidRDefault="00151E4E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commodity_tag_id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AUTO_INCREMENT COMMENT '</w:t>
      </w:r>
      <w:r>
        <w:rPr>
          <w:rFonts w:hint="eastAsia"/>
        </w:rPr>
        <w:t>商品标签</w:t>
      </w:r>
      <w:r>
        <w:rPr>
          <w:rFonts w:hint="eastAsia"/>
        </w:rPr>
        <w:t>ID',</w:t>
      </w:r>
    </w:p>
    <w:p w14:paraId="4293ACB4" w14:textId="77777777" w:rsidR="00151E4E" w:rsidRDefault="00151E4E" w:rsidP="00593163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 xml:space="preserve">  `</w:t>
      </w:r>
      <w:proofErr w:type="spellStart"/>
      <w:r>
        <w:rPr>
          <w:rFonts w:hint="eastAsia"/>
        </w:rPr>
        <w:t>commodity_tag_name</w:t>
      </w:r>
      <w:proofErr w:type="spellEnd"/>
      <w:r>
        <w:rPr>
          <w:rFonts w:hint="eastAsia"/>
        </w:rPr>
        <w:t>` varchar(255) COLLATE utf8_unicode_ci DEFAULT NULL COMMENT '</w:t>
      </w:r>
      <w:r>
        <w:rPr>
          <w:rFonts w:hint="eastAsia"/>
        </w:rPr>
        <w:t>商品标签名称</w:t>
      </w:r>
      <w:r>
        <w:rPr>
          <w:rFonts w:hint="eastAsia"/>
        </w:rPr>
        <w:t>',</w:t>
      </w:r>
    </w:p>
    <w:p w14:paraId="36555500" w14:textId="77777777" w:rsidR="00151E4E" w:rsidRDefault="00151E4E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commodity_tag_color</w:t>
      </w:r>
      <w:proofErr w:type="spellEnd"/>
      <w:r>
        <w:rPr>
          <w:rFonts w:hint="eastAsia"/>
        </w:rPr>
        <w:t>` varchar(255) COLLATE utf8_unicode_ci DEFAULT NULL COMMENT '</w:t>
      </w:r>
      <w:r>
        <w:rPr>
          <w:rFonts w:hint="eastAsia"/>
        </w:rPr>
        <w:t>商品标签颜色</w:t>
      </w:r>
      <w:r>
        <w:rPr>
          <w:rFonts w:hint="eastAsia"/>
        </w:rPr>
        <w:t>',</w:t>
      </w:r>
    </w:p>
    <w:p w14:paraId="02AAB227" w14:textId="77777777" w:rsidR="00151E4E" w:rsidRDefault="00151E4E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commodity_tag_id</w:t>
      </w:r>
      <w:proofErr w:type="spellEnd"/>
      <w:r>
        <w:t>`)</w:t>
      </w:r>
    </w:p>
    <w:p w14:paraId="7531EC3E" w14:textId="69812AC7" w:rsidR="00151E4E" w:rsidRPr="00151E4E" w:rsidRDefault="00151E4E" w:rsidP="00593163">
      <w:pPr>
        <w:pStyle w:val="a1"/>
        <w:spacing w:line="360" w:lineRule="auto"/>
        <w:ind w:firstLine="480"/>
      </w:pPr>
      <w:r>
        <w:t>) ENGINE=</w:t>
      </w:r>
      <w:proofErr w:type="spellStart"/>
      <w:r>
        <w:t>InnoDB</w:t>
      </w:r>
      <w:proofErr w:type="spellEnd"/>
      <w:r>
        <w:t xml:space="preserve"> AUTO_INCREMENT=13 DEFAULT CHARSET=utf8 COLLATE=utf8_unicode_</w:t>
      </w:r>
      <w:proofErr w:type="gramStart"/>
      <w:r>
        <w:t>ci;</w:t>
      </w:r>
      <w:proofErr w:type="gramEnd"/>
    </w:p>
    <w:p w14:paraId="24D0B2A4" w14:textId="3F301987" w:rsidR="00565579" w:rsidRDefault="00316A77" w:rsidP="00593163">
      <w:pPr>
        <w:pStyle w:val="2"/>
        <w:numPr>
          <w:ilvl w:val="2"/>
          <w:numId w:val="1"/>
        </w:numPr>
      </w:pPr>
      <w:bookmarkStart w:id="141" w:name="_Toc169332083"/>
      <w:proofErr w:type="spellStart"/>
      <w:r w:rsidRPr="00316A77">
        <w:t>commodity_tag_list</w:t>
      </w:r>
      <w:proofErr w:type="spellEnd"/>
      <w:r>
        <w:rPr>
          <w:rFonts w:hint="eastAsia"/>
        </w:rPr>
        <w:t>表</w:t>
      </w:r>
      <w:bookmarkEnd w:id="141"/>
    </w:p>
    <w:p w14:paraId="16F5EF1B" w14:textId="77777777" w:rsidR="00316A77" w:rsidRDefault="00316A77" w:rsidP="00593163">
      <w:pPr>
        <w:pStyle w:val="a1"/>
        <w:spacing w:line="360" w:lineRule="auto"/>
        <w:ind w:firstLine="480"/>
      </w:pPr>
      <w:r>
        <w:t>CREATE TABLE `</w:t>
      </w:r>
      <w:proofErr w:type="spellStart"/>
      <w:r>
        <w:t>commodity_tag_list</w:t>
      </w:r>
      <w:proofErr w:type="spellEnd"/>
      <w:r>
        <w:t>` (</w:t>
      </w:r>
    </w:p>
    <w:p w14:paraId="73E2A84F" w14:textId="77777777" w:rsidR="00316A77" w:rsidRDefault="00316A77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commodity_tag_list_id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AUTO_INCREMENT COMMENT '</w:t>
      </w:r>
      <w:r>
        <w:rPr>
          <w:rFonts w:hint="eastAsia"/>
        </w:rPr>
        <w:t>商品标签列表</w:t>
      </w:r>
      <w:r>
        <w:rPr>
          <w:rFonts w:hint="eastAsia"/>
        </w:rPr>
        <w:t>ID',</w:t>
      </w:r>
    </w:p>
    <w:p w14:paraId="595FE62B" w14:textId="77777777" w:rsidR="00316A77" w:rsidRDefault="00316A77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commodity_tag_id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DEFAULT NULL COMMENT '</w:t>
      </w:r>
      <w:r>
        <w:rPr>
          <w:rFonts w:hint="eastAsia"/>
        </w:rPr>
        <w:t>商品标签</w:t>
      </w:r>
      <w:r>
        <w:rPr>
          <w:rFonts w:hint="eastAsia"/>
        </w:rPr>
        <w:t>ID',</w:t>
      </w:r>
    </w:p>
    <w:p w14:paraId="4F0DE90B" w14:textId="77777777" w:rsidR="00316A77" w:rsidRDefault="00316A77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DEFAULT NULL COMMENT '</w:t>
      </w:r>
      <w:r>
        <w:rPr>
          <w:rFonts w:hint="eastAsia"/>
        </w:rPr>
        <w:t>商品</w:t>
      </w:r>
      <w:r>
        <w:rPr>
          <w:rFonts w:hint="eastAsia"/>
        </w:rPr>
        <w:t>ID',</w:t>
      </w:r>
    </w:p>
    <w:p w14:paraId="63B23AA3" w14:textId="77777777" w:rsidR="00316A77" w:rsidRDefault="00316A77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commodity_tag_list_id</w:t>
      </w:r>
      <w:proofErr w:type="spellEnd"/>
      <w:r>
        <w:t>`)</w:t>
      </w:r>
    </w:p>
    <w:p w14:paraId="25F06E70" w14:textId="478071C8" w:rsidR="00316A77" w:rsidRPr="00316A77" w:rsidRDefault="00316A77" w:rsidP="00593163">
      <w:pPr>
        <w:pStyle w:val="a1"/>
        <w:spacing w:line="360" w:lineRule="auto"/>
        <w:ind w:firstLine="480"/>
      </w:pPr>
      <w:r>
        <w:t>) ENGINE=</w:t>
      </w:r>
      <w:proofErr w:type="spellStart"/>
      <w:r>
        <w:t>InnoDB</w:t>
      </w:r>
      <w:proofErr w:type="spellEnd"/>
      <w:r>
        <w:t xml:space="preserve"> AUTO_INCREMENT=10 DEFAULT CHARSET=utf8 COLLATE=utf8_unicode_</w:t>
      </w:r>
      <w:proofErr w:type="gramStart"/>
      <w:r>
        <w:t>ci;</w:t>
      </w:r>
      <w:proofErr w:type="gramEnd"/>
    </w:p>
    <w:p w14:paraId="4C1B58B8" w14:textId="549A4ABF" w:rsidR="00565579" w:rsidRDefault="00706BC7" w:rsidP="00593163">
      <w:pPr>
        <w:pStyle w:val="2"/>
        <w:numPr>
          <w:ilvl w:val="2"/>
          <w:numId w:val="1"/>
        </w:numPr>
      </w:pPr>
      <w:bookmarkStart w:id="142" w:name="_Toc169332084"/>
      <w:proofErr w:type="spellStart"/>
      <w:r w:rsidRPr="00706BC7">
        <w:t>commodity_type</w:t>
      </w:r>
      <w:proofErr w:type="spellEnd"/>
      <w:r>
        <w:rPr>
          <w:rFonts w:hint="eastAsia"/>
        </w:rPr>
        <w:t>表</w:t>
      </w:r>
      <w:bookmarkEnd w:id="142"/>
    </w:p>
    <w:p w14:paraId="6D838F19" w14:textId="77777777" w:rsidR="00706BC7" w:rsidRDefault="00706BC7" w:rsidP="00593163">
      <w:pPr>
        <w:pStyle w:val="a1"/>
        <w:spacing w:line="360" w:lineRule="auto"/>
        <w:ind w:firstLine="480"/>
      </w:pPr>
      <w:r>
        <w:t>CREATE TABLE `</w:t>
      </w:r>
      <w:proofErr w:type="spellStart"/>
      <w:r>
        <w:t>commodity_type</w:t>
      </w:r>
      <w:proofErr w:type="spellEnd"/>
      <w:r>
        <w:t>` (</w:t>
      </w:r>
    </w:p>
    <w:p w14:paraId="6B15AB63" w14:textId="77777777" w:rsidR="00706BC7" w:rsidRDefault="00706BC7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commodity_type_id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AUTO_INCREMENT COMMENT '</w:t>
      </w:r>
      <w:r>
        <w:rPr>
          <w:rFonts w:hint="eastAsia"/>
        </w:rPr>
        <w:t>商品类</w:t>
      </w:r>
      <w:r>
        <w:rPr>
          <w:rFonts w:hint="eastAsia"/>
        </w:rPr>
        <w:t>ID',</w:t>
      </w:r>
    </w:p>
    <w:p w14:paraId="395CF82A" w14:textId="77777777" w:rsidR="00706BC7" w:rsidRDefault="00706BC7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commodity_type_name</w:t>
      </w:r>
      <w:proofErr w:type="spellEnd"/>
      <w:r>
        <w:rPr>
          <w:rFonts w:hint="eastAsia"/>
        </w:rPr>
        <w:t>` varchar(255) CHARACTER SET utf8 COLLATE utf8_unicode_ci NOT NULL COMMENT '</w:t>
      </w:r>
      <w:r>
        <w:rPr>
          <w:rFonts w:hint="eastAsia"/>
        </w:rPr>
        <w:t>商品类名</w:t>
      </w:r>
      <w:r>
        <w:rPr>
          <w:rFonts w:hint="eastAsia"/>
        </w:rPr>
        <w:t>',</w:t>
      </w:r>
    </w:p>
    <w:p w14:paraId="3EA93F32" w14:textId="77777777" w:rsidR="00706BC7" w:rsidRDefault="00706BC7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commodity_type_img_url</w:t>
      </w:r>
      <w:proofErr w:type="spellEnd"/>
      <w:r>
        <w:rPr>
          <w:rFonts w:hint="eastAsia"/>
        </w:rPr>
        <w:t>` varchar(255) CHARACTER SET utf8 COLLATE utf8_unicode_ci NOT NULL COMMENT '</w:t>
      </w:r>
      <w:r>
        <w:rPr>
          <w:rFonts w:hint="eastAsia"/>
        </w:rPr>
        <w:t>商品</w:t>
      </w:r>
      <w:proofErr w:type="gramStart"/>
      <w:r>
        <w:rPr>
          <w:rFonts w:hint="eastAsia"/>
        </w:rPr>
        <w:t>类图片</w:t>
      </w:r>
      <w:proofErr w:type="gramEnd"/>
      <w:r>
        <w:rPr>
          <w:rFonts w:hint="eastAsia"/>
        </w:rPr>
        <w:t>路径</w:t>
      </w:r>
      <w:r>
        <w:rPr>
          <w:rFonts w:hint="eastAsia"/>
        </w:rPr>
        <w:t>',</w:t>
      </w:r>
    </w:p>
    <w:p w14:paraId="7DEA3621" w14:textId="77777777" w:rsidR="00706BC7" w:rsidRDefault="00706BC7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commodity_type_addtime</w:t>
      </w:r>
      <w:proofErr w:type="spellEnd"/>
      <w:r>
        <w:rPr>
          <w:rFonts w:hint="eastAsia"/>
        </w:rPr>
        <w:t>` datetime NOT NULL COMMENT '</w:t>
      </w:r>
      <w:r>
        <w:rPr>
          <w:rFonts w:hint="eastAsia"/>
        </w:rPr>
        <w:t>商品类添加时间</w:t>
      </w:r>
      <w:r>
        <w:rPr>
          <w:rFonts w:hint="eastAsia"/>
        </w:rPr>
        <w:t>',</w:t>
      </w:r>
    </w:p>
    <w:p w14:paraId="1D2B8F72" w14:textId="77777777" w:rsidR="00706BC7" w:rsidRDefault="00706BC7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commodity_type_id</w:t>
      </w:r>
      <w:proofErr w:type="spellEnd"/>
      <w:r>
        <w:t>`)</w:t>
      </w:r>
    </w:p>
    <w:p w14:paraId="30AB4629" w14:textId="2B2ABAD8" w:rsidR="00706BC7" w:rsidRPr="00706BC7" w:rsidRDefault="00706BC7" w:rsidP="00593163">
      <w:pPr>
        <w:pStyle w:val="a1"/>
        <w:spacing w:line="360" w:lineRule="auto"/>
        <w:ind w:firstLine="480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AUTO_INCREMENT=12 DEFAULT CHARSET=utf8 COLLATE=utf8_unicode_ci COMMENT='</w:t>
      </w:r>
      <w:r>
        <w:rPr>
          <w:rFonts w:hint="eastAsia"/>
        </w:rPr>
        <w:t>商品类</w:t>
      </w:r>
      <w:r>
        <w:rPr>
          <w:rFonts w:hint="eastAsia"/>
        </w:rPr>
        <w:t>';</w:t>
      </w:r>
    </w:p>
    <w:p w14:paraId="1384D148" w14:textId="64F52EC4" w:rsidR="00565579" w:rsidRDefault="00C97168" w:rsidP="00593163">
      <w:pPr>
        <w:pStyle w:val="2"/>
        <w:numPr>
          <w:ilvl w:val="2"/>
          <w:numId w:val="1"/>
        </w:numPr>
      </w:pPr>
      <w:bookmarkStart w:id="143" w:name="_Toc169332085"/>
      <w:r w:rsidRPr="00C97168">
        <w:t>log</w:t>
      </w:r>
      <w:r>
        <w:rPr>
          <w:rFonts w:hint="eastAsia"/>
        </w:rPr>
        <w:t>表</w:t>
      </w:r>
      <w:bookmarkEnd w:id="143"/>
    </w:p>
    <w:p w14:paraId="3DD6C15B" w14:textId="77777777" w:rsidR="00C97168" w:rsidRDefault="00C97168" w:rsidP="00593163">
      <w:pPr>
        <w:pStyle w:val="a1"/>
        <w:spacing w:line="360" w:lineRule="auto"/>
        <w:ind w:firstLine="480"/>
      </w:pPr>
      <w:r>
        <w:t>CREATE TABLE `log` (</w:t>
      </w:r>
    </w:p>
    <w:p w14:paraId="72C49AF2" w14:textId="77777777" w:rsidR="00C97168" w:rsidRDefault="00C97168" w:rsidP="00593163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 xml:space="preserve">  `id` int(11) NOT NULL AUTO_INCREMENT COMMENT '</w:t>
      </w:r>
      <w:r>
        <w:rPr>
          <w:rFonts w:hint="eastAsia"/>
        </w:rPr>
        <w:t>主键</w:t>
      </w:r>
      <w:r>
        <w:rPr>
          <w:rFonts w:hint="eastAsia"/>
        </w:rPr>
        <w:t>ID',</w:t>
      </w:r>
    </w:p>
    <w:p w14:paraId="7B791C6A" w14:textId="77777777" w:rsidR="00C97168" w:rsidRDefault="00C97168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`name` varchar(255) COLLATE utf8_unicode_ci DEFAULT NULL COMMENT '</w:t>
      </w:r>
      <w:r>
        <w:rPr>
          <w:rFonts w:hint="eastAsia"/>
        </w:rPr>
        <w:t>操作内容</w:t>
      </w:r>
      <w:r>
        <w:rPr>
          <w:rFonts w:hint="eastAsia"/>
        </w:rPr>
        <w:t>',</w:t>
      </w:r>
    </w:p>
    <w:p w14:paraId="7043FAED" w14:textId="77777777" w:rsidR="00C97168" w:rsidRDefault="00C97168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`time` datetime DEFAULT NULL COMMENT '</w:t>
      </w:r>
      <w:r>
        <w:rPr>
          <w:rFonts w:hint="eastAsia"/>
        </w:rPr>
        <w:t>操作时间</w:t>
      </w:r>
      <w:r>
        <w:rPr>
          <w:rFonts w:hint="eastAsia"/>
        </w:rPr>
        <w:t>',</w:t>
      </w:r>
    </w:p>
    <w:p w14:paraId="7AFE5001" w14:textId="77777777" w:rsidR="00C97168" w:rsidRDefault="00C97168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`username` varchar(255) CHARACTER SET utf8 COLLATE utf8_unicode_ci DEFAULT '</w:t>
      </w:r>
      <w:proofErr w:type="gramStart"/>
      <w:r>
        <w:rPr>
          <w:rFonts w:hint="eastAsia"/>
        </w:rPr>
        <w:t>微信端执行</w:t>
      </w:r>
      <w:proofErr w:type="gramEnd"/>
      <w:r>
        <w:rPr>
          <w:rFonts w:hint="eastAsia"/>
        </w:rPr>
        <w:t>' COMMENT '</w:t>
      </w:r>
      <w:r>
        <w:rPr>
          <w:rFonts w:hint="eastAsia"/>
        </w:rPr>
        <w:t>操作人</w:t>
      </w:r>
      <w:r>
        <w:rPr>
          <w:rFonts w:hint="eastAsia"/>
        </w:rPr>
        <w:t>',</w:t>
      </w:r>
    </w:p>
    <w:p w14:paraId="09502496" w14:textId="77777777" w:rsidR="00C97168" w:rsidRDefault="00C97168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` varchar(255) COLLATE utf8_unicode_ci DEFAULT NULL COMMENT '</w:t>
      </w:r>
      <w:r>
        <w:rPr>
          <w:rFonts w:hint="eastAsia"/>
        </w:rPr>
        <w:t>操作人</w:t>
      </w:r>
      <w:r>
        <w:rPr>
          <w:rFonts w:hint="eastAsia"/>
        </w:rPr>
        <w:t>IP',</w:t>
      </w:r>
    </w:p>
    <w:p w14:paraId="62984975" w14:textId="77777777" w:rsidR="00C97168" w:rsidRDefault="00C97168" w:rsidP="00593163">
      <w:pPr>
        <w:pStyle w:val="a1"/>
        <w:spacing w:line="360" w:lineRule="auto"/>
        <w:ind w:firstLine="480"/>
      </w:pPr>
      <w:r>
        <w:t xml:space="preserve">  PRIMARY KEY (`id`)</w:t>
      </w:r>
    </w:p>
    <w:p w14:paraId="5B181F37" w14:textId="07470BD6" w:rsidR="00C97168" w:rsidRPr="00C97168" w:rsidRDefault="00C97168" w:rsidP="00593163">
      <w:pPr>
        <w:pStyle w:val="a1"/>
        <w:spacing w:line="360" w:lineRule="auto"/>
        <w:ind w:firstLine="480"/>
      </w:pPr>
      <w:r>
        <w:t>) ENGINE=</w:t>
      </w:r>
      <w:proofErr w:type="spellStart"/>
      <w:r>
        <w:t>InnoDB</w:t>
      </w:r>
      <w:proofErr w:type="spellEnd"/>
      <w:r>
        <w:t xml:space="preserve"> AUTO_INCREMENT=707 DEFAULT CHARSET=utf8 COLLATE=utf8_unicode_</w:t>
      </w:r>
      <w:proofErr w:type="gramStart"/>
      <w:r>
        <w:t>ci;</w:t>
      </w:r>
      <w:proofErr w:type="gramEnd"/>
    </w:p>
    <w:p w14:paraId="4209C0EB" w14:textId="0A6DED7A" w:rsidR="00565579" w:rsidRDefault="00C97168" w:rsidP="00593163">
      <w:pPr>
        <w:pStyle w:val="2"/>
        <w:numPr>
          <w:ilvl w:val="2"/>
          <w:numId w:val="1"/>
        </w:numPr>
      </w:pPr>
      <w:bookmarkStart w:id="144" w:name="_Toc169332086"/>
      <w:r w:rsidRPr="00C97168">
        <w:t>order</w:t>
      </w:r>
      <w:r>
        <w:rPr>
          <w:rFonts w:hint="eastAsia"/>
        </w:rPr>
        <w:t>表</w:t>
      </w:r>
      <w:bookmarkEnd w:id="144"/>
    </w:p>
    <w:p w14:paraId="764E44A3" w14:textId="77777777" w:rsidR="00831BAA" w:rsidRDefault="00831BAA" w:rsidP="00593163">
      <w:pPr>
        <w:pStyle w:val="a1"/>
        <w:spacing w:line="360" w:lineRule="auto"/>
        <w:ind w:firstLine="480"/>
      </w:pPr>
      <w:r>
        <w:t>CREATE TABLE `order` (</w:t>
      </w:r>
    </w:p>
    <w:p w14:paraId="33AC0FF6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order_id</w:t>
      </w:r>
      <w:proofErr w:type="spellEnd"/>
      <w:r>
        <w:rPr>
          <w:rFonts w:hint="eastAsia"/>
        </w:rPr>
        <w:t>` int(11) NOT NULL AUTO_INCREMENT COMMENT '</w:t>
      </w:r>
      <w:r>
        <w:rPr>
          <w:rFonts w:hint="eastAsia"/>
        </w:rPr>
        <w:t>订单</w:t>
      </w:r>
      <w:r>
        <w:rPr>
          <w:rFonts w:hint="eastAsia"/>
        </w:rPr>
        <w:t>ID',</w:t>
      </w:r>
    </w:p>
    <w:p w14:paraId="6AED15D3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order_num</w:t>
      </w:r>
      <w:proofErr w:type="spellEnd"/>
      <w:r>
        <w:rPr>
          <w:rFonts w:hint="eastAsia"/>
        </w:rPr>
        <w:t>` varchar(255) COLLATE utf8_unicode_ci NOT NULL COMMENT '</w:t>
      </w:r>
      <w:r>
        <w:rPr>
          <w:rFonts w:hint="eastAsia"/>
        </w:rPr>
        <w:t>订单号</w:t>
      </w:r>
      <w:r>
        <w:rPr>
          <w:rFonts w:hint="eastAsia"/>
        </w:rPr>
        <w:t>',</w:t>
      </w:r>
    </w:p>
    <w:p w14:paraId="246B281B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` int(11) DEFAULT NULL COMMENT '</w:t>
      </w:r>
      <w:r>
        <w:rPr>
          <w:rFonts w:hint="eastAsia"/>
        </w:rPr>
        <w:t>执行人</w:t>
      </w:r>
      <w:r>
        <w:rPr>
          <w:rFonts w:hint="eastAsia"/>
        </w:rPr>
        <w:t>',</w:t>
      </w:r>
    </w:p>
    <w:p w14:paraId="3DEE4F61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commodity_id</w:t>
      </w:r>
      <w:proofErr w:type="spellEnd"/>
      <w:r>
        <w:rPr>
          <w:rFonts w:hint="eastAsia"/>
        </w:rPr>
        <w:t>` int(255) NOT NULL COMMENT '</w:t>
      </w:r>
      <w:r>
        <w:rPr>
          <w:rFonts w:hint="eastAsia"/>
        </w:rPr>
        <w:t>商品</w:t>
      </w:r>
      <w:r>
        <w:rPr>
          <w:rFonts w:hint="eastAsia"/>
        </w:rPr>
        <w:t>ID',</w:t>
      </w:r>
    </w:p>
    <w:p w14:paraId="7A67FF39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`client` varchar(255) COLLATE utf8_unicode_ci NOT NULL COMMENT '</w:t>
      </w:r>
      <w:r>
        <w:rPr>
          <w:rFonts w:hint="eastAsia"/>
        </w:rPr>
        <w:t>客户名</w:t>
      </w:r>
      <w:r>
        <w:rPr>
          <w:rFonts w:hint="eastAsia"/>
        </w:rPr>
        <w:t>',</w:t>
      </w:r>
    </w:p>
    <w:p w14:paraId="02B71663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` varchar(255) COLLATE utf8_unicode_ci NOT NULL COMMENT '</w:t>
      </w:r>
      <w:r>
        <w:rPr>
          <w:rFonts w:hint="eastAsia"/>
        </w:rPr>
        <w:t>联系方式</w:t>
      </w:r>
      <w:r>
        <w:rPr>
          <w:rFonts w:hint="eastAsia"/>
        </w:rPr>
        <w:t>',</w:t>
      </w:r>
    </w:p>
    <w:p w14:paraId="44E27E00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`num` int(11) DEFAULT '1' COMMENT '</w:t>
      </w:r>
      <w:r>
        <w:rPr>
          <w:rFonts w:hint="eastAsia"/>
        </w:rPr>
        <w:t>数量</w:t>
      </w:r>
      <w:r>
        <w:rPr>
          <w:rFonts w:hint="eastAsia"/>
        </w:rPr>
        <w:t>',</w:t>
      </w:r>
    </w:p>
    <w:p w14:paraId="40089C05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addTime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添加时间</w:t>
      </w:r>
      <w:r>
        <w:rPr>
          <w:rFonts w:hint="eastAsia"/>
        </w:rPr>
        <w:t>',</w:t>
      </w:r>
    </w:p>
    <w:p w14:paraId="25564A61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order_state_id</w:t>
      </w:r>
      <w:proofErr w:type="spellEnd"/>
      <w:r>
        <w:rPr>
          <w:rFonts w:hint="eastAsia"/>
        </w:rPr>
        <w:t>` int(11) NOT NULL DEFAULT '2' COMMENT '</w:t>
      </w:r>
      <w:r>
        <w:rPr>
          <w:rFonts w:hint="eastAsia"/>
        </w:rPr>
        <w:t>订单状态</w:t>
      </w:r>
      <w:r>
        <w:rPr>
          <w:rFonts w:hint="eastAsia"/>
        </w:rPr>
        <w:t>',</w:t>
      </w:r>
    </w:p>
    <w:p w14:paraId="7A70278D" w14:textId="77777777" w:rsidR="00831BAA" w:rsidRDefault="00831BAA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order_id</w:t>
      </w:r>
      <w:proofErr w:type="spellEnd"/>
      <w:r>
        <w:t>`)</w:t>
      </w:r>
    </w:p>
    <w:p w14:paraId="3C244EB1" w14:textId="3BAA54E4" w:rsidR="00C97168" w:rsidRPr="00C97168" w:rsidRDefault="00831BAA" w:rsidP="00593163">
      <w:pPr>
        <w:pStyle w:val="a1"/>
        <w:spacing w:line="360" w:lineRule="auto"/>
        <w:ind w:firstLine="480"/>
      </w:pPr>
      <w:r>
        <w:t>) ENGINE=</w:t>
      </w:r>
      <w:proofErr w:type="spellStart"/>
      <w:r>
        <w:t>InnoDB</w:t>
      </w:r>
      <w:proofErr w:type="spellEnd"/>
      <w:r>
        <w:t xml:space="preserve"> AUTO_INCREMENT=9 DEFAULT CHARSET=utf8 COLLATE=utf8_unicode_</w:t>
      </w:r>
      <w:proofErr w:type="gramStart"/>
      <w:r>
        <w:t>ci;</w:t>
      </w:r>
      <w:proofErr w:type="gramEnd"/>
    </w:p>
    <w:p w14:paraId="68DAE8E9" w14:textId="35D2070B" w:rsidR="00565579" w:rsidRDefault="00831BAA" w:rsidP="00593163">
      <w:pPr>
        <w:pStyle w:val="2"/>
        <w:numPr>
          <w:ilvl w:val="2"/>
          <w:numId w:val="1"/>
        </w:numPr>
      </w:pPr>
      <w:bookmarkStart w:id="145" w:name="_Toc169332087"/>
      <w:proofErr w:type="spellStart"/>
      <w:r w:rsidRPr="00831BAA">
        <w:t>order_state</w:t>
      </w:r>
      <w:proofErr w:type="spellEnd"/>
      <w:r>
        <w:rPr>
          <w:rFonts w:hint="eastAsia"/>
        </w:rPr>
        <w:t>表</w:t>
      </w:r>
      <w:bookmarkEnd w:id="145"/>
    </w:p>
    <w:p w14:paraId="52F01A1D" w14:textId="77777777" w:rsidR="00831BAA" w:rsidRDefault="00831BAA" w:rsidP="00593163">
      <w:pPr>
        <w:pStyle w:val="a1"/>
        <w:spacing w:line="360" w:lineRule="auto"/>
        <w:ind w:firstLine="480"/>
      </w:pPr>
      <w:r>
        <w:t>CREATE TABLE `</w:t>
      </w:r>
      <w:proofErr w:type="spellStart"/>
      <w:r>
        <w:t>order_state</w:t>
      </w:r>
      <w:proofErr w:type="spellEnd"/>
      <w:r>
        <w:t>` (</w:t>
      </w:r>
    </w:p>
    <w:p w14:paraId="6026AF33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order_state_id</w:t>
      </w:r>
      <w:proofErr w:type="spellEnd"/>
      <w:r>
        <w:rPr>
          <w:rFonts w:hint="eastAsia"/>
        </w:rPr>
        <w:t>` int(11) NOT NULL AUTO_INCREMENT COMMENT '</w:t>
      </w:r>
      <w:r>
        <w:rPr>
          <w:rFonts w:hint="eastAsia"/>
        </w:rPr>
        <w:t>订单状态</w:t>
      </w:r>
      <w:r>
        <w:rPr>
          <w:rFonts w:hint="eastAsia"/>
        </w:rPr>
        <w:t>ID',</w:t>
      </w:r>
    </w:p>
    <w:p w14:paraId="471C25D2" w14:textId="77777777" w:rsidR="00831BAA" w:rsidRDefault="00831BAA" w:rsidP="00593163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 xml:space="preserve">  `</w:t>
      </w:r>
      <w:proofErr w:type="spellStart"/>
      <w:r>
        <w:rPr>
          <w:rFonts w:hint="eastAsia"/>
        </w:rPr>
        <w:t>state_name</w:t>
      </w:r>
      <w:proofErr w:type="spellEnd"/>
      <w:r>
        <w:rPr>
          <w:rFonts w:hint="eastAsia"/>
        </w:rPr>
        <w:t>` varchar(255) COLLATE utf8_unicode_ci NOT NULL COMMENT '</w:t>
      </w:r>
      <w:r>
        <w:rPr>
          <w:rFonts w:hint="eastAsia"/>
        </w:rPr>
        <w:t>订单状态</w:t>
      </w:r>
      <w:r>
        <w:rPr>
          <w:rFonts w:hint="eastAsia"/>
        </w:rPr>
        <w:t>',</w:t>
      </w:r>
    </w:p>
    <w:p w14:paraId="1DE3D184" w14:textId="77777777" w:rsidR="00831BAA" w:rsidRDefault="00831BAA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order_state_id</w:t>
      </w:r>
      <w:proofErr w:type="spellEnd"/>
      <w:r>
        <w:t>`)</w:t>
      </w:r>
    </w:p>
    <w:p w14:paraId="1C52B3F9" w14:textId="47E981D4" w:rsidR="00831BAA" w:rsidRPr="00831BAA" w:rsidRDefault="00831BAA" w:rsidP="00593163">
      <w:pPr>
        <w:pStyle w:val="a1"/>
        <w:spacing w:line="360" w:lineRule="auto"/>
        <w:ind w:firstLine="480"/>
      </w:pPr>
      <w:r>
        <w:t>) ENGINE=</w:t>
      </w:r>
      <w:proofErr w:type="spellStart"/>
      <w:r>
        <w:t>InnoDB</w:t>
      </w:r>
      <w:proofErr w:type="spellEnd"/>
      <w:r>
        <w:t xml:space="preserve"> AUTO_INCREMENT=3 DEFAULT CHARSET=utf8 COLLATE=utf8_unicode_</w:t>
      </w:r>
      <w:proofErr w:type="gramStart"/>
      <w:r>
        <w:t>ci;</w:t>
      </w:r>
      <w:proofErr w:type="gramEnd"/>
    </w:p>
    <w:p w14:paraId="1E5A6475" w14:textId="4746D926" w:rsidR="00565579" w:rsidRDefault="00831BAA" w:rsidP="00593163">
      <w:pPr>
        <w:pStyle w:val="2"/>
        <w:numPr>
          <w:ilvl w:val="2"/>
          <w:numId w:val="1"/>
        </w:numPr>
      </w:pPr>
      <w:bookmarkStart w:id="146" w:name="_Toc169332088"/>
      <w:r w:rsidRPr="00831BAA">
        <w:t>role</w:t>
      </w:r>
      <w:r>
        <w:rPr>
          <w:rFonts w:hint="eastAsia"/>
        </w:rPr>
        <w:t>表</w:t>
      </w:r>
      <w:bookmarkEnd w:id="146"/>
    </w:p>
    <w:p w14:paraId="62779FCF" w14:textId="77777777" w:rsidR="00593163" w:rsidRDefault="00593163" w:rsidP="00593163">
      <w:pPr>
        <w:pStyle w:val="a1"/>
        <w:spacing w:line="360" w:lineRule="auto"/>
        <w:ind w:firstLine="480"/>
      </w:pPr>
      <w:r>
        <w:t>CREATE TABLE `role` (</w:t>
      </w:r>
    </w:p>
    <w:p w14:paraId="223AC5EE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role_id</w:t>
      </w:r>
      <w:proofErr w:type="spellEnd"/>
      <w:r>
        <w:rPr>
          <w:rFonts w:hint="eastAsia"/>
        </w:rPr>
        <w:t>` int(11) NOT NULL COMMENT '</w:t>
      </w:r>
      <w:r>
        <w:rPr>
          <w:rFonts w:hint="eastAsia"/>
        </w:rPr>
        <w:t>角色</w:t>
      </w:r>
      <w:r>
        <w:rPr>
          <w:rFonts w:hint="eastAsia"/>
        </w:rPr>
        <w:t>ID',</w:t>
      </w:r>
    </w:p>
    <w:p w14:paraId="43C80D5C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`role` varchar(255) COLLATE utf8_unicode_ci DEFAULT NULL COMMENT '</w:t>
      </w:r>
      <w:r>
        <w:rPr>
          <w:rFonts w:hint="eastAsia"/>
        </w:rPr>
        <w:t>角色</w:t>
      </w:r>
      <w:r>
        <w:rPr>
          <w:rFonts w:hint="eastAsia"/>
        </w:rPr>
        <w:t>',</w:t>
      </w:r>
    </w:p>
    <w:p w14:paraId="6CB54A5A" w14:textId="77777777" w:rsidR="00593163" w:rsidRDefault="00593163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role_id</w:t>
      </w:r>
      <w:proofErr w:type="spellEnd"/>
      <w:r>
        <w:t>`) USING BTREE</w:t>
      </w:r>
    </w:p>
    <w:p w14:paraId="5DEEE4E3" w14:textId="01F246ED" w:rsidR="00831BAA" w:rsidRPr="00831BAA" w:rsidRDefault="00593163" w:rsidP="00593163">
      <w:pPr>
        <w:pStyle w:val="a1"/>
        <w:spacing w:line="360" w:lineRule="auto"/>
        <w:ind w:firstLine="480"/>
      </w:pPr>
      <w:r>
        <w:t>) ENGINE=</w:t>
      </w:r>
      <w:proofErr w:type="spellStart"/>
      <w:r>
        <w:t>InnoDB</w:t>
      </w:r>
      <w:proofErr w:type="spellEnd"/>
      <w:r>
        <w:t xml:space="preserve"> DEFAULT CHARSET=utf8 COLLATE=utf8_unicode_</w:t>
      </w:r>
      <w:proofErr w:type="gramStart"/>
      <w:r>
        <w:t>ci;</w:t>
      </w:r>
      <w:proofErr w:type="gramEnd"/>
    </w:p>
    <w:p w14:paraId="23A1A979" w14:textId="46125541" w:rsidR="00565579" w:rsidRDefault="00593163" w:rsidP="00593163">
      <w:pPr>
        <w:pStyle w:val="2"/>
        <w:numPr>
          <w:ilvl w:val="2"/>
          <w:numId w:val="1"/>
        </w:numPr>
      </w:pPr>
      <w:bookmarkStart w:id="147" w:name="_Toc169332089"/>
      <w:r w:rsidRPr="00593163">
        <w:t>state</w:t>
      </w:r>
      <w:r>
        <w:rPr>
          <w:rFonts w:hint="eastAsia"/>
        </w:rPr>
        <w:t>表</w:t>
      </w:r>
      <w:bookmarkEnd w:id="147"/>
    </w:p>
    <w:p w14:paraId="5BB9D2BD" w14:textId="77777777" w:rsidR="00593163" w:rsidRDefault="00593163" w:rsidP="00593163">
      <w:pPr>
        <w:pStyle w:val="a1"/>
        <w:spacing w:line="360" w:lineRule="auto"/>
        <w:ind w:firstLine="480"/>
      </w:pPr>
      <w:r>
        <w:t>CREATE TABLE `state` (</w:t>
      </w:r>
    </w:p>
    <w:p w14:paraId="02D690E1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state_id</w:t>
      </w:r>
      <w:proofErr w:type="spellEnd"/>
      <w:r>
        <w:rPr>
          <w:rFonts w:hint="eastAsia"/>
        </w:rPr>
        <w:t>` int(11) NOT NULL COMMENT '</w:t>
      </w:r>
      <w:r>
        <w:rPr>
          <w:rFonts w:hint="eastAsia"/>
        </w:rPr>
        <w:t>状态</w:t>
      </w:r>
      <w:r>
        <w:rPr>
          <w:rFonts w:hint="eastAsia"/>
        </w:rPr>
        <w:t>ID',</w:t>
      </w:r>
    </w:p>
    <w:p w14:paraId="7C80B0A5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`state` varchar(255) COLLATE utf8_unicode_ci DEFAULT NULL COMMENT '</w:t>
      </w:r>
      <w:r>
        <w:rPr>
          <w:rFonts w:hint="eastAsia"/>
        </w:rPr>
        <w:t>状态</w:t>
      </w:r>
      <w:r>
        <w:rPr>
          <w:rFonts w:hint="eastAsia"/>
        </w:rPr>
        <w:t>',</w:t>
      </w:r>
    </w:p>
    <w:p w14:paraId="7005B0E3" w14:textId="77777777" w:rsidR="00593163" w:rsidRDefault="00593163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state_id</w:t>
      </w:r>
      <w:proofErr w:type="spellEnd"/>
      <w:r>
        <w:t>`)</w:t>
      </w:r>
    </w:p>
    <w:p w14:paraId="472491D1" w14:textId="255FEA7B" w:rsidR="00593163" w:rsidRPr="00593163" w:rsidRDefault="00593163" w:rsidP="00593163">
      <w:pPr>
        <w:pStyle w:val="a1"/>
        <w:spacing w:line="360" w:lineRule="auto"/>
        <w:ind w:firstLine="480"/>
      </w:pPr>
      <w:r>
        <w:t>) ENGINE=</w:t>
      </w:r>
      <w:proofErr w:type="spellStart"/>
      <w:r>
        <w:t>InnoDB</w:t>
      </w:r>
      <w:proofErr w:type="spellEnd"/>
      <w:r>
        <w:t xml:space="preserve"> DEFAULT CHARSET=utf8 COLLATE=utf8_unicode_</w:t>
      </w:r>
      <w:proofErr w:type="gramStart"/>
      <w:r>
        <w:t>ci;</w:t>
      </w:r>
      <w:proofErr w:type="gramEnd"/>
    </w:p>
    <w:p w14:paraId="7481BBE8" w14:textId="67D5BB30" w:rsidR="00565579" w:rsidRDefault="00593163" w:rsidP="00593163">
      <w:pPr>
        <w:pStyle w:val="2"/>
        <w:numPr>
          <w:ilvl w:val="2"/>
          <w:numId w:val="1"/>
        </w:numPr>
      </w:pPr>
      <w:bookmarkStart w:id="148" w:name="_Toc169332090"/>
      <w:r w:rsidRPr="00593163">
        <w:t>user</w:t>
      </w:r>
      <w:r>
        <w:rPr>
          <w:rFonts w:hint="eastAsia"/>
        </w:rPr>
        <w:t>表</w:t>
      </w:r>
      <w:bookmarkEnd w:id="148"/>
    </w:p>
    <w:p w14:paraId="57A9A08B" w14:textId="77777777" w:rsidR="00593163" w:rsidRDefault="00593163" w:rsidP="00593163">
      <w:pPr>
        <w:pStyle w:val="a1"/>
        <w:spacing w:line="360" w:lineRule="auto"/>
        <w:ind w:firstLine="480"/>
      </w:pPr>
      <w:r>
        <w:t>CREATE TABLE `user` (</w:t>
      </w:r>
    </w:p>
    <w:p w14:paraId="2180D77B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AUTO_INCREMENT COMMENT '</w:t>
      </w:r>
      <w:r>
        <w:rPr>
          <w:rFonts w:hint="eastAsia"/>
        </w:rPr>
        <w:t>用户</w:t>
      </w:r>
      <w:r>
        <w:rPr>
          <w:rFonts w:hint="eastAsia"/>
        </w:rPr>
        <w:t>ID',</w:t>
      </w:r>
    </w:p>
    <w:p w14:paraId="66D73B22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user_name</w:t>
      </w:r>
      <w:proofErr w:type="spellEnd"/>
      <w:r>
        <w:rPr>
          <w:rFonts w:hint="eastAsia"/>
        </w:rPr>
        <w:t>` varchar(255) COLLATE utf8_unicode_ci DEFAULT NULL COMMENT '</w:t>
      </w:r>
      <w:r>
        <w:rPr>
          <w:rFonts w:hint="eastAsia"/>
        </w:rPr>
        <w:t>用户名</w:t>
      </w:r>
      <w:r>
        <w:rPr>
          <w:rFonts w:hint="eastAsia"/>
        </w:rPr>
        <w:t>',</w:t>
      </w:r>
    </w:p>
    <w:p w14:paraId="6A04830E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user_account</w:t>
      </w:r>
      <w:proofErr w:type="spellEnd"/>
      <w:r>
        <w:rPr>
          <w:rFonts w:hint="eastAsia"/>
        </w:rPr>
        <w:t>` varchar(255) COLLATE utf8_unicode_ci DEFAULT NULL COMMENT '</w:t>
      </w:r>
      <w:r>
        <w:rPr>
          <w:rFonts w:hint="eastAsia"/>
        </w:rPr>
        <w:t>用户账号</w:t>
      </w:r>
      <w:r>
        <w:rPr>
          <w:rFonts w:hint="eastAsia"/>
        </w:rPr>
        <w:t>',</w:t>
      </w:r>
    </w:p>
    <w:p w14:paraId="4A24AC04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user_password</w:t>
      </w:r>
      <w:proofErr w:type="spellEnd"/>
      <w:r>
        <w:rPr>
          <w:rFonts w:hint="eastAsia"/>
        </w:rPr>
        <w:t>` varchar(255) COLLATE utf8_unicode_ci DEFAULT NULL COMMENT '</w:t>
      </w:r>
      <w:r>
        <w:rPr>
          <w:rFonts w:hint="eastAsia"/>
        </w:rPr>
        <w:t>用户密码</w:t>
      </w:r>
      <w:r>
        <w:rPr>
          <w:rFonts w:hint="eastAsia"/>
        </w:rPr>
        <w:t>',</w:t>
      </w:r>
    </w:p>
    <w:p w14:paraId="7BE7FFEC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user_register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用户注册时间</w:t>
      </w:r>
      <w:r>
        <w:rPr>
          <w:rFonts w:hint="eastAsia"/>
        </w:rPr>
        <w:t>',</w:t>
      </w:r>
    </w:p>
    <w:p w14:paraId="0E520536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user_role_id</w:t>
      </w:r>
      <w:proofErr w:type="spellEnd"/>
      <w:r>
        <w:rPr>
          <w:rFonts w:hint="eastAsia"/>
        </w:rPr>
        <w:t>` int(255) DEFAULT NULL COMMENT '</w:t>
      </w:r>
      <w:r>
        <w:rPr>
          <w:rFonts w:hint="eastAsia"/>
        </w:rPr>
        <w:t>用户角色</w:t>
      </w:r>
      <w:r>
        <w:rPr>
          <w:rFonts w:hint="eastAsia"/>
        </w:rPr>
        <w:t>ID',</w:t>
      </w:r>
    </w:p>
    <w:p w14:paraId="7B9EA17C" w14:textId="77777777" w:rsid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lastRenderedPageBreak/>
        <w:t xml:space="preserve">  `</w:t>
      </w:r>
      <w:proofErr w:type="spellStart"/>
      <w:r>
        <w:rPr>
          <w:rFonts w:hint="eastAsia"/>
        </w:rPr>
        <w:t>user_state_id</w:t>
      </w:r>
      <w:proofErr w:type="spellEnd"/>
      <w:r>
        <w:rPr>
          <w:rFonts w:hint="eastAsia"/>
        </w:rPr>
        <w:t>` int(255) DEFAULT '1' COMMENT '</w:t>
      </w:r>
      <w:r>
        <w:rPr>
          <w:rFonts w:hint="eastAsia"/>
        </w:rPr>
        <w:t>用户状态</w:t>
      </w:r>
      <w:r>
        <w:rPr>
          <w:rFonts w:hint="eastAsia"/>
        </w:rPr>
        <w:t>ID',</w:t>
      </w:r>
    </w:p>
    <w:p w14:paraId="0FA60D15" w14:textId="77777777" w:rsidR="00593163" w:rsidRDefault="00593163" w:rsidP="00593163">
      <w:pPr>
        <w:pStyle w:val="a1"/>
        <w:spacing w:line="360" w:lineRule="auto"/>
        <w:ind w:firstLine="480"/>
      </w:pPr>
      <w:r>
        <w:t xml:space="preserve">  PRIMARY KEY (`</w:t>
      </w:r>
      <w:proofErr w:type="spellStart"/>
      <w:r>
        <w:t>user_id</w:t>
      </w:r>
      <w:proofErr w:type="spellEnd"/>
      <w:r>
        <w:t>`)</w:t>
      </w:r>
    </w:p>
    <w:p w14:paraId="4458C204" w14:textId="70509BFE" w:rsidR="00593163" w:rsidRPr="00593163" w:rsidRDefault="00593163" w:rsidP="00593163">
      <w:pPr>
        <w:pStyle w:val="a1"/>
        <w:spacing w:line="360" w:lineRule="auto"/>
        <w:ind w:firstLine="480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AUTO_INCREMENT=35 DEFAULT CHARSET=utf8 COLLATE=utf8_unicode_ci COMMENT='</w:t>
      </w:r>
      <w:r>
        <w:rPr>
          <w:rFonts w:hint="eastAsia"/>
        </w:rPr>
        <w:t>用户</w:t>
      </w:r>
      <w:r>
        <w:rPr>
          <w:rFonts w:hint="eastAsia"/>
        </w:rPr>
        <w:t>';</w:t>
      </w:r>
    </w:p>
    <w:p w14:paraId="155B7738" w14:textId="77777777" w:rsidR="00925494" w:rsidRDefault="00925494" w:rsidP="00925494">
      <w:pPr>
        <w:pStyle w:val="2"/>
        <w:ind w:left="709" w:hanging="676"/>
      </w:pPr>
      <w:bookmarkStart w:id="149" w:name="_Toc169332091"/>
      <w:r>
        <w:rPr>
          <w:rFonts w:hint="eastAsia"/>
        </w:rPr>
        <w:t>创新点设计</w:t>
      </w:r>
      <w:bookmarkEnd w:id="149"/>
    </w:p>
    <w:p w14:paraId="411A9949" w14:textId="537F25D3" w:rsidR="00925494" w:rsidRDefault="00B77792" w:rsidP="00925494">
      <w:pPr>
        <w:pStyle w:val="2"/>
        <w:numPr>
          <w:ilvl w:val="2"/>
          <w:numId w:val="1"/>
        </w:numPr>
      </w:pPr>
      <w:bookmarkStart w:id="150" w:name="_Toc169332092"/>
      <w:r>
        <w:rPr>
          <w:rFonts w:hint="eastAsia"/>
        </w:rPr>
        <w:t>使用了</w:t>
      </w:r>
      <w:r>
        <w:rPr>
          <w:rFonts w:hint="eastAsia"/>
        </w:rPr>
        <w:t>JWT</w:t>
      </w:r>
      <w:proofErr w:type="gramStart"/>
      <w:r>
        <w:rPr>
          <w:rFonts w:hint="eastAsia"/>
        </w:rPr>
        <w:t>权鉴功能</w:t>
      </w:r>
      <w:proofErr w:type="gramEnd"/>
      <w:r>
        <w:rPr>
          <w:rFonts w:hint="eastAsia"/>
        </w:rPr>
        <w:t>，使</w:t>
      </w:r>
      <w:r w:rsidR="00380C28">
        <w:rPr>
          <w:rFonts w:hint="eastAsia"/>
        </w:rPr>
        <w:t>用户登录更加安全。</w:t>
      </w:r>
      <w:bookmarkEnd w:id="150"/>
    </w:p>
    <w:p w14:paraId="5D841FE3" w14:textId="026AA853" w:rsidR="00DA03CF" w:rsidRDefault="00380C28" w:rsidP="00DA03CF">
      <w:pPr>
        <w:pStyle w:val="2"/>
        <w:numPr>
          <w:ilvl w:val="2"/>
          <w:numId w:val="1"/>
        </w:numPr>
      </w:pPr>
      <w:bookmarkStart w:id="151" w:name="_Toc169332093"/>
      <w:r>
        <w:rPr>
          <w:rFonts w:hint="eastAsia"/>
        </w:rPr>
        <w:t>使用</w:t>
      </w:r>
      <w:r>
        <w:rPr>
          <w:rFonts w:hint="eastAsia"/>
        </w:rPr>
        <w:t>AOP</w:t>
      </w:r>
      <w:r>
        <w:rPr>
          <w:rFonts w:hint="eastAsia"/>
        </w:rPr>
        <w:t>切面编程，对每一个操作进行环绕通知，可以清晰的记录用户的操作记录，以及</w:t>
      </w:r>
      <w:r w:rsidR="00DA03CF">
        <w:rPr>
          <w:rFonts w:hint="eastAsia"/>
        </w:rPr>
        <w:t>快速的定位程序的问题。</w:t>
      </w:r>
      <w:bookmarkEnd w:id="151"/>
    </w:p>
    <w:p w14:paraId="30C830BE" w14:textId="77777777" w:rsidR="00DA03CF" w:rsidRDefault="00DA03CF">
      <w:pPr>
        <w:pStyle w:val="1"/>
      </w:pPr>
      <w:r>
        <w:rPr>
          <w:rFonts w:hint="eastAsia"/>
          <w:b/>
        </w:rPr>
        <w:lastRenderedPageBreak/>
        <w:t xml:space="preserve">  </w:t>
      </w:r>
      <w:bookmarkStart w:id="152" w:name="_Toc169332094"/>
      <w:r>
        <w:rPr>
          <w:rFonts w:hint="eastAsia"/>
        </w:rPr>
        <w:t>经验总结</w:t>
      </w:r>
      <w:bookmarkEnd w:id="152"/>
    </w:p>
    <w:p w14:paraId="0B02A45F" w14:textId="77777777" w:rsidR="00E04C55" w:rsidRDefault="00DA03CF">
      <w:pPr>
        <w:pStyle w:val="2"/>
        <w:ind w:left="709" w:hanging="676"/>
      </w:pPr>
      <w:bookmarkStart w:id="153" w:name="_Toc169332095"/>
      <w:r>
        <w:rPr>
          <w:rFonts w:hint="eastAsia"/>
        </w:rPr>
        <w:t>项目经验总结</w:t>
      </w:r>
      <w:bookmarkEnd w:id="153"/>
    </w:p>
    <w:sectPr w:rsidR="00E04C55">
      <w:headerReference w:type="default" r:id="rId30"/>
      <w:footerReference w:type="default" r:id="rId31"/>
      <w:headerReference w:type="first" r:id="rId32"/>
      <w:footerReference w:type="first" r:id="rId33"/>
      <w:endnotePr>
        <w:numFmt w:val="decimal"/>
      </w:endnotePr>
      <w:pgSz w:w="11906" w:h="16838"/>
      <w:pgMar w:top="1588" w:right="1531" w:bottom="1304" w:left="1077" w:header="1418" w:footer="903" w:gutter="284"/>
      <w:pgNumType w:start="1"/>
      <w:cols w:space="720"/>
      <w:titlePg/>
      <w:docGrid w:linePitch="392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06A674" w14:textId="77777777" w:rsidR="00320DDC" w:rsidRDefault="00320DDC">
      <w:r>
        <w:separator/>
      </w:r>
    </w:p>
  </w:endnote>
  <w:endnote w:type="continuationSeparator" w:id="0">
    <w:p w14:paraId="793C9FBC" w14:textId="77777777" w:rsidR="00320DDC" w:rsidRDefault="00320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F8C43" w14:textId="77777777" w:rsidR="00DA03CF" w:rsidRDefault="00DA03CF">
    <w:pPr>
      <w:pStyle w:val="af0"/>
      <w:framePr w:wrap="around" w:vAnchor="text" w:hAnchor="margin" w:xAlign="center" w:y="1"/>
      <w:rPr>
        <w:rStyle w:val="af6"/>
      </w:rPr>
    </w:pPr>
    <w:r>
      <w:rPr>
        <w:rStyle w:val="af6"/>
        <w:rFonts w:hint="eastAsia"/>
      </w:rPr>
      <w:t>-</w:t>
    </w:r>
    <w:r>
      <w:fldChar w:fldCharType="begin"/>
    </w:r>
    <w:r>
      <w:rPr>
        <w:rStyle w:val="af6"/>
      </w:rPr>
      <w:instrText xml:space="preserve">PAGE  </w:instrText>
    </w:r>
    <w:r>
      <w:fldChar w:fldCharType="separate"/>
    </w:r>
    <w:r>
      <w:rPr>
        <w:rStyle w:val="af6"/>
      </w:rPr>
      <w:t>6</w:t>
    </w:r>
    <w:r>
      <w:fldChar w:fldCharType="end"/>
    </w:r>
    <w:r>
      <w:rPr>
        <w:rStyle w:val="af6"/>
        <w:rFonts w:hint="eastAsia"/>
      </w:rPr>
      <w:t>-</w:t>
    </w:r>
  </w:p>
  <w:p w14:paraId="26B4C4D4" w14:textId="77777777" w:rsidR="00DA03CF" w:rsidRDefault="00DA03CF">
    <w:pPr>
      <w:pStyle w:val="af0"/>
      <w:pBdr>
        <w:top w:val="single" w:sz="4" w:space="1" w:color="auto"/>
      </w:pBdr>
      <w:spacing w:line="36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2245AE" w14:textId="77777777" w:rsidR="00DA03CF" w:rsidRDefault="00DA03CF">
    <w:pPr>
      <w:pStyle w:val="af0"/>
      <w:framePr w:wrap="around" w:vAnchor="text" w:hAnchor="margin" w:xAlign="center" w:y="1"/>
      <w:rPr>
        <w:rStyle w:val="af6"/>
      </w:rPr>
    </w:pPr>
    <w:r>
      <w:rPr>
        <w:rStyle w:val="af6"/>
        <w:rFonts w:hint="eastAsia"/>
      </w:rPr>
      <w:t>-</w:t>
    </w:r>
    <w:r>
      <w:fldChar w:fldCharType="begin"/>
    </w:r>
    <w:r>
      <w:rPr>
        <w:rStyle w:val="af6"/>
      </w:rPr>
      <w:instrText xml:space="preserve">PAGE  </w:instrText>
    </w:r>
    <w:r>
      <w:fldChar w:fldCharType="separate"/>
    </w:r>
    <w:r>
      <w:rPr>
        <w:rStyle w:val="af6"/>
      </w:rPr>
      <w:t>1</w:t>
    </w:r>
    <w:r>
      <w:fldChar w:fldCharType="end"/>
    </w:r>
    <w:r>
      <w:rPr>
        <w:rStyle w:val="af6"/>
        <w:rFonts w:hint="eastAsia"/>
      </w:rPr>
      <w:t>-</w:t>
    </w:r>
  </w:p>
  <w:p w14:paraId="21D80698" w14:textId="77777777" w:rsidR="00DA03CF" w:rsidRDefault="00DA03CF">
    <w:pPr>
      <w:pStyle w:val="af0"/>
      <w:pBdr>
        <w:top w:val="single" w:sz="4" w:space="0" w:color="auto"/>
      </w:pBdr>
      <w:spacing w:line="360" w:lineRule="auto"/>
      <w:rPr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23888C" w14:textId="77777777" w:rsidR="00320DDC" w:rsidRDefault="00320DDC">
      <w:r>
        <w:separator/>
      </w:r>
    </w:p>
  </w:footnote>
  <w:footnote w:type="continuationSeparator" w:id="0">
    <w:p w14:paraId="73F4FCCD" w14:textId="77777777" w:rsidR="00320DDC" w:rsidRDefault="00320D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E73A3" w14:textId="77777777" w:rsidR="00DA03CF" w:rsidRDefault="00DA03CF">
    <w:pPr>
      <w:pBdr>
        <w:bottom w:val="thinThickSmallGap" w:sz="12" w:space="1" w:color="auto"/>
      </w:pBdr>
      <w:tabs>
        <w:tab w:val="center" w:pos="4153"/>
        <w:tab w:val="right" w:pos="8306"/>
      </w:tabs>
      <w:snapToGrid w:val="0"/>
      <w:jc w:val="center"/>
      <w:rPr>
        <w:rFonts w:ascii="楷体_GB2312" w:eastAsia="楷体_GB2312"/>
        <w:sz w:val="21"/>
        <w:szCs w:val="21"/>
      </w:rPr>
    </w:pPr>
    <w:r>
      <w:rPr>
        <w:rFonts w:ascii="楷体_GB2312" w:eastAsia="楷体_GB2312" w:hint="eastAsia"/>
        <w:sz w:val="21"/>
        <w:szCs w:val="21"/>
      </w:rPr>
      <w:t>黑龙江东方学院大作业</w:t>
    </w:r>
  </w:p>
  <w:p w14:paraId="30E6F46E" w14:textId="77777777" w:rsidR="00DA03CF" w:rsidRDefault="00DA03CF">
    <w:pPr>
      <w:rPr>
        <w:sz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10C37" w14:textId="77777777" w:rsidR="00DA03CF" w:rsidRDefault="00DA03CF">
    <w:pPr>
      <w:pBdr>
        <w:bottom w:val="thinThickSmallGap" w:sz="12" w:space="1" w:color="auto"/>
      </w:pBdr>
      <w:tabs>
        <w:tab w:val="center" w:pos="4153"/>
        <w:tab w:val="right" w:pos="8306"/>
      </w:tabs>
      <w:snapToGrid w:val="0"/>
      <w:jc w:val="center"/>
      <w:rPr>
        <w:rFonts w:ascii="楷体_GB2312" w:eastAsia="楷体_GB2312"/>
        <w:sz w:val="21"/>
        <w:szCs w:val="21"/>
      </w:rPr>
    </w:pPr>
    <w:r>
      <w:rPr>
        <w:rFonts w:ascii="楷体_GB2312" w:eastAsia="楷体_GB2312" w:hint="eastAsia"/>
        <w:sz w:val="21"/>
        <w:szCs w:val="21"/>
      </w:rPr>
      <w:t>黑龙江东方学院大作业</w:t>
    </w:r>
  </w:p>
  <w:p w14:paraId="283E5926" w14:textId="77777777" w:rsidR="00DA03CF" w:rsidRDefault="00DA03CF">
    <w:pPr>
      <w:rPr>
        <w:sz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740E4"/>
    <w:multiLevelType w:val="multilevel"/>
    <w:tmpl w:val="02E2CFC6"/>
    <w:lvl w:ilvl="0">
      <w:start w:val="1"/>
      <w:numFmt w:val="decimal"/>
      <w:lvlText w:val="%1."/>
      <w:lvlJc w:val="left"/>
      <w:pPr>
        <w:ind w:left="1442" w:hanging="432"/>
      </w:pPr>
      <w:rPr>
        <w:rFonts w:hint="default"/>
        <w:b w:val="0"/>
      </w:rPr>
    </w:lvl>
    <w:lvl w:ilvl="1">
      <w:start w:val="1"/>
      <w:numFmt w:val="decimal"/>
      <w:suff w:val="space"/>
      <w:lvlText w:val="%1.%2  "/>
      <w:lvlJc w:val="left"/>
      <w:pPr>
        <w:ind w:left="1558" w:hanging="506"/>
      </w:pPr>
      <w:rPr>
        <w:rFonts w:ascii="Arial" w:hAnsi="Arial" w:cs="Arial" w:hint="default"/>
        <w:b w:val="0"/>
        <w:sz w:val="28"/>
        <w:szCs w:val="28"/>
      </w:rPr>
    </w:lvl>
    <w:lvl w:ilvl="2">
      <w:start w:val="1"/>
      <w:numFmt w:val="decimal"/>
      <w:suff w:val="space"/>
      <w:lvlText w:val="%1.%2.%3  "/>
      <w:lvlJc w:val="left"/>
      <w:pPr>
        <w:ind w:left="1730" w:hanging="650"/>
      </w:pPr>
      <w:rPr>
        <w:rFonts w:ascii="Arial" w:hAnsi="Arial" w:cs="Arial" w:hint="default"/>
        <w:b w:val="0"/>
      </w:rPr>
    </w:lvl>
    <w:lvl w:ilvl="3">
      <w:start w:val="1"/>
      <w:numFmt w:val="decimal"/>
      <w:suff w:val="space"/>
      <w:lvlText w:val="%1.%2.%3.%4  "/>
      <w:lvlJc w:val="left"/>
      <w:pPr>
        <w:ind w:left="1874" w:hanging="794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tabs>
          <w:tab w:val="num" w:pos="2018"/>
        </w:tabs>
        <w:ind w:left="201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162"/>
        </w:tabs>
        <w:ind w:left="216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306"/>
        </w:tabs>
        <w:ind w:left="230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450"/>
        </w:tabs>
        <w:ind w:left="245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594"/>
        </w:tabs>
        <w:ind w:left="2594" w:hanging="1584"/>
      </w:pPr>
      <w:rPr>
        <w:rFonts w:hint="eastAsia"/>
      </w:rPr>
    </w:lvl>
  </w:abstractNum>
  <w:abstractNum w:abstractNumId="1" w15:restartNumberingAfterBreak="0">
    <w:nsid w:val="0F491F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F109D4"/>
    <w:multiLevelType w:val="multilevel"/>
    <w:tmpl w:val="61185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5F0623"/>
    <w:multiLevelType w:val="multilevel"/>
    <w:tmpl w:val="5F5F0623"/>
    <w:lvl w:ilvl="0">
      <w:start w:val="1"/>
      <w:numFmt w:val="decimal"/>
      <w:pStyle w:val="1"/>
      <w:suff w:val="space"/>
      <w:lvlText w:val="第%1章"/>
      <w:lvlJc w:val="left"/>
      <w:pPr>
        <w:ind w:left="532" w:hanging="432"/>
      </w:pPr>
      <w:rPr>
        <w:rFonts w:ascii="Arial" w:hAnsi="Arial" w:cs="Arial" w:hint="default"/>
        <w:b w:val="0"/>
      </w:rPr>
    </w:lvl>
    <w:lvl w:ilvl="1">
      <w:start w:val="1"/>
      <w:numFmt w:val="decimal"/>
      <w:pStyle w:val="2"/>
      <w:suff w:val="space"/>
      <w:lvlText w:val="%1.%2  "/>
      <w:lvlJc w:val="left"/>
      <w:pPr>
        <w:ind w:left="648" w:hanging="506"/>
      </w:pPr>
      <w:rPr>
        <w:rFonts w:ascii="Arial" w:hAnsi="Arial" w:cs="Arial" w:hint="default"/>
        <w:b w:val="0"/>
        <w:sz w:val="28"/>
        <w:szCs w:val="28"/>
      </w:rPr>
    </w:lvl>
    <w:lvl w:ilvl="2">
      <w:start w:val="1"/>
      <w:numFmt w:val="decimal"/>
      <w:pStyle w:val="3"/>
      <w:suff w:val="space"/>
      <w:lvlText w:val="%1.%2.%3  "/>
      <w:lvlJc w:val="left"/>
      <w:pPr>
        <w:ind w:left="820" w:hanging="650"/>
      </w:pPr>
      <w:rPr>
        <w:rFonts w:ascii="Arial" w:hAnsi="Arial" w:cs="Arial" w:hint="default"/>
        <w:b w:val="0"/>
      </w:rPr>
    </w:lvl>
    <w:lvl w:ilvl="3">
      <w:start w:val="1"/>
      <w:numFmt w:val="decimal"/>
      <w:pStyle w:val="4"/>
      <w:suff w:val="space"/>
      <w:lvlText w:val="%1.%2.%3.%4  "/>
      <w:lvlJc w:val="left"/>
      <w:pPr>
        <w:ind w:left="964" w:hanging="794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tabs>
          <w:tab w:val="num" w:pos="1108"/>
        </w:tabs>
        <w:ind w:left="11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252"/>
        </w:tabs>
        <w:ind w:left="12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396"/>
        </w:tabs>
        <w:ind w:left="13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540"/>
        </w:tabs>
        <w:ind w:left="15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684"/>
        </w:tabs>
        <w:ind w:left="1684" w:hanging="1584"/>
      </w:pPr>
      <w:rPr>
        <w:rFonts w:hint="eastAsia"/>
      </w:rPr>
    </w:lvl>
  </w:abstractNum>
  <w:abstractNum w:abstractNumId="4" w15:restartNumberingAfterBreak="0">
    <w:nsid w:val="7D3109AD"/>
    <w:multiLevelType w:val="hybridMultilevel"/>
    <w:tmpl w:val="B7DCEEE8"/>
    <w:lvl w:ilvl="0" w:tplc="0409000F">
      <w:start w:val="1"/>
      <w:numFmt w:val="decimal"/>
      <w:lvlText w:val="%1."/>
      <w:lvlJc w:val="left"/>
      <w:pPr>
        <w:ind w:left="1458" w:hanging="440"/>
      </w:pPr>
    </w:lvl>
    <w:lvl w:ilvl="1" w:tplc="04090019" w:tentative="1">
      <w:start w:val="1"/>
      <w:numFmt w:val="lowerLetter"/>
      <w:lvlText w:val="%2)"/>
      <w:lvlJc w:val="left"/>
      <w:pPr>
        <w:ind w:left="1898" w:hanging="440"/>
      </w:pPr>
    </w:lvl>
    <w:lvl w:ilvl="2" w:tplc="0409001B" w:tentative="1">
      <w:start w:val="1"/>
      <w:numFmt w:val="lowerRoman"/>
      <w:lvlText w:val="%3."/>
      <w:lvlJc w:val="right"/>
      <w:pPr>
        <w:ind w:left="2338" w:hanging="440"/>
      </w:pPr>
    </w:lvl>
    <w:lvl w:ilvl="3" w:tplc="0409000F" w:tentative="1">
      <w:start w:val="1"/>
      <w:numFmt w:val="decimal"/>
      <w:lvlText w:val="%4."/>
      <w:lvlJc w:val="left"/>
      <w:pPr>
        <w:ind w:left="2778" w:hanging="440"/>
      </w:pPr>
    </w:lvl>
    <w:lvl w:ilvl="4" w:tplc="04090019" w:tentative="1">
      <w:start w:val="1"/>
      <w:numFmt w:val="lowerLetter"/>
      <w:lvlText w:val="%5)"/>
      <w:lvlJc w:val="left"/>
      <w:pPr>
        <w:ind w:left="3218" w:hanging="440"/>
      </w:pPr>
    </w:lvl>
    <w:lvl w:ilvl="5" w:tplc="0409001B" w:tentative="1">
      <w:start w:val="1"/>
      <w:numFmt w:val="lowerRoman"/>
      <w:lvlText w:val="%6."/>
      <w:lvlJc w:val="right"/>
      <w:pPr>
        <w:ind w:left="3658" w:hanging="440"/>
      </w:pPr>
    </w:lvl>
    <w:lvl w:ilvl="6" w:tplc="0409000F" w:tentative="1">
      <w:start w:val="1"/>
      <w:numFmt w:val="decimal"/>
      <w:lvlText w:val="%7."/>
      <w:lvlJc w:val="left"/>
      <w:pPr>
        <w:ind w:left="4098" w:hanging="440"/>
      </w:pPr>
    </w:lvl>
    <w:lvl w:ilvl="7" w:tplc="04090019" w:tentative="1">
      <w:start w:val="1"/>
      <w:numFmt w:val="lowerLetter"/>
      <w:lvlText w:val="%8)"/>
      <w:lvlJc w:val="left"/>
      <w:pPr>
        <w:ind w:left="4538" w:hanging="440"/>
      </w:pPr>
    </w:lvl>
    <w:lvl w:ilvl="8" w:tplc="0409001B" w:tentative="1">
      <w:start w:val="1"/>
      <w:numFmt w:val="lowerRoman"/>
      <w:lvlText w:val="%9."/>
      <w:lvlJc w:val="right"/>
      <w:pPr>
        <w:ind w:left="4978" w:hanging="440"/>
      </w:pPr>
    </w:lvl>
  </w:abstractNum>
  <w:num w:numId="1" w16cid:durableId="363478143">
    <w:abstractNumId w:val="3"/>
  </w:num>
  <w:num w:numId="2" w16cid:durableId="400949471">
    <w:abstractNumId w:val="2"/>
  </w:num>
  <w:num w:numId="3" w16cid:durableId="171573756">
    <w:abstractNumId w:val="1"/>
  </w:num>
  <w:num w:numId="4" w16cid:durableId="1837721783">
    <w:abstractNumId w:val="4"/>
  </w:num>
  <w:num w:numId="5" w16cid:durableId="873422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attachedTemplate r:id="rId1"/>
  <w:defaultTabStop w:val="578"/>
  <w:drawingGridHorizontalSpacing w:val="115"/>
  <w:drawingGridVerticalSpacing w:val="391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DkwNGYzNGE3ZDkwOWJmOTQzOTMzY2I1ZjAyY2Q5NmMifQ=="/>
  </w:docVars>
  <w:rsids>
    <w:rsidRoot w:val="00047656"/>
    <w:rsid w:val="BB8C6634"/>
    <w:rsid w:val="0000258E"/>
    <w:rsid w:val="00002D06"/>
    <w:rsid w:val="000054BB"/>
    <w:rsid w:val="00006488"/>
    <w:rsid w:val="00007332"/>
    <w:rsid w:val="000159A5"/>
    <w:rsid w:val="0001763C"/>
    <w:rsid w:val="00021EF7"/>
    <w:rsid w:val="00024649"/>
    <w:rsid w:val="000277A8"/>
    <w:rsid w:val="00032FA0"/>
    <w:rsid w:val="00033B44"/>
    <w:rsid w:val="00035720"/>
    <w:rsid w:val="00037176"/>
    <w:rsid w:val="00037B13"/>
    <w:rsid w:val="000409FB"/>
    <w:rsid w:val="00047656"/>
    <w:rsid w:val="000515F7"/>
    <w:rsid w:val="000531C0"/>
    <w:rsid w:val="00061876"/>
    <w:rsid w:val="00061A36"/>
    <w:rsid w:val="000631CB"/>
    <w:rsid w:val="000633FC"/>
    <w:rsid w:val="0006579D"/>
    <w:rsid w:val="000746C4"/>
    <w:rsid w:val="00077AC9"/>
    <w:rsid w:val="00080433"/>
    <w:rsid w:val="00082DC0"/>
    <w:rsid w:val="0008413E"/>
    <w:rsid w:val="00084320"/>
    <w:rsid w:val="00085509"/>
    <w:rsid w:val="00085687"/>
    <w:rsid w:val="0008694B"/>
    <w:rsid w:val="00092DD7"/>
    <w:rsid w:val="00095BBA"/>
    <w:rsid w:val="000A17AD"/>
    <w:rsid w:val="000A328B"/>
    <w:rsid w:val="000A33AA"/>
    <w:rsid w:val="000A4211"/>
    <w:rsid w:val="000A48F6"/>
    <w:rsid w:val="000A6837"/>
    <w:rsid w:val="000B0D5C"/>
    <w:rsid w:val="000B1717"/>
    <w:rsid w:val="000B1CC4"/>
    <w:rsid w:val="000B1F43"/>
    <w:rsid w:val="000B724D"/>
    <w:rsid w:val="000B7E10"/>
    <w:rsid w:val="000C1544"/>
    <w:rsid w:val="000C179C"/>
    <w:rsid w:val="000C215A"/>
    <w:rsid w:val="000C3B3F"/>
    <w:rsid w:val="000C46D6"/>
    <w:rsid w:val="000C6DBE"/>
    <w:rsid w:val="000D5316"/>
    <w:rsid w:val="000D6FEE"/>
    <w:rsid w:val="000E508F"/>
    <w:rsid w:val="000F2BB3"/>
    <w:rsid w:val="000F4F0B"/>
    <w:rsid w:val="000F5173"/>
    <w:rsid w:val="000F6554"/>
    <w:rsid w:val="00100734"/>
    <w:rsid w:val="00101018"/>
    <w:rsid w:val="0010543A"/>
    <w:rsid w:val="00105BB9"/>
    <w:rsid w:val="001074E2"/>
    <w:rsid w:val="00115CC9"/>
    <w:rsid w:val="001169A8"/>
    <w:rsid w:val="00116DA1"/>
    <w:rsid w:val="0012158B"/>
    <w:rsid w:val="00126310"/>
    <w:rsid w:val="00132223"/>
    <w:rsid w:val="00133203"/>
    <w:rsid w:val="00133D43"/>
    <w:rsid w:val="00134AC6"/>
    <w:rsid w:val="00134E81"/>
    <w:rsid w:val="0013537D"/>
    <w:rsid w:val="0013570B"/>
    <w:rsid w:val="00137B40"/>
    <w:rsid w:val="00142ACC"/>
    <w:rsid w:val="001447A9"/>
    <w:rsid w:val="00151437"/>
    <w:rsid w:val="00151E4E"/>
    <w:rsid w:val="001541A1"/>
    <w:rsid w:val="00156D45"/>
    <w:rsid w:val="00156EA1"/>
    <w:rsid w:val="00162D55"/>
    <w:rsid w:val="001636B7"/>
    <w:rsid w:val="00163BEC"/>
    <w:rsid w:val="00165663"/>
    <w:rsid w:val="001711A5"/>
    <w:rsid w:val="0017383C"/>
    <w:rsid w:val="0018025D"/>
    <w:rsid w:val="001816E3"/>
    <w:rsid w:val="00184276"/>
    <w:rsid w:val="00186704"/>
    <w:rsid w:val="00186AD7"/>
    <w:rsid w:val="001878CC"/>
    <w:rsid w:val="001A4201"/>
    <w:rsid w:val="001A52AB"/>
    <w:rsid w:val="001A55F4"/>
    <w:rsid w:val="001A5CD9"/>
    <w:rsid w:val="001A6AE0"/>
    <w:rsid w:val="001A7D7C"/>
    <w:rsid w:val="001B06ED"/>
    <w:rsid w:val="001B0C7C"/>
    <w:rsid w:val="001B37A9"/>
    <w:rsid w:val="001B477F"/>
    <w:rsid w:val="001B554E"/>
    <w:rsid w:val="001C0E74"/>
    <w:rsid w:val="001C57DA"/>
    <w:rsid w:val="001C79F2"/>
    <w:rsid w:val="001D0FE7"/>
    <w:rsid w:val="001D245C"/>
    <w:rsid w:val="001D4D74"/>
    <w:rsid w:val="001D5081"/>
    <w:rsid w:val="001D6638"/>
    <w:rsid w:val="001D6F10"/>
    <w:rsid w:val="001D785C"/>
    <w:rsid w:val="001D7FA5"/>
    <w:rsid w:val="001E1921"/>
    <w:rsid w:val="001E26F6"/>
    <w:rsid w:val="001E4D65"/>
    <w:rsid w:val="001E6C48"/>
    <w:rsid w:val="001F36F9"/>
    <w:rsid w:val="001F5FFD"/>
    <w:rsid w:val="001F7368"/>
    <w:rsid w:val="00202974"/>
    <w:rsid w:val="0020449F"/>
    <w:rsid w:val="00206165"/>
    <w:rsid w:val="00206A89"/>
    <w:rsid w:val="00207EB0"/>
    <w:rsid w:val="002141CA"/>
    <w:rsid w:val="00216287"/>
    <w:rsid w:val="0022354F"/>
    <w:rsid w:val="00223B58"/>
    <w:rsid w:val="00224F50"/>
    <w:rsid w:val="00224F84"/>
    <w:rsid w:val="0022533C"/>
    <w:rsid w:val="00226ABF"/>
    <w:rsid w:val="00227754"/>
    <w:rsid w:val="002300FA"/>
    <w:rsid w:val="00232107"/>
    <w:rsid w:val="0023297D"/>
    <w:rsid w:val="00236689"/>
    <w:rsid w:val="0023724B"/>
    <w:rsid w:val="00242630"/>
    <w:rsid w:val="00242D03"/>
    <w:rsid w:val="00245017"/>
    <w:rsid w:val="00245057"/>
    <w:rsid w:val="0024559F"/>
    <w:rsid w:val="00245C81"/>
    <w:rsid w:val="0024607D"/>
    <w:rsid w:val="00246C20"/>
    <w:rsid w:val="0024755B"/>
    <w:rsid w:val="002477AE"/>
    <w:rsid w:val="0025495B"/>
    <w:rsid w:val="00254AC7"/>
    <w:rsid w:val="00255FDC"/>
    <w:rsid w:val="00256DDE"/>
    <w:rsid w:val="00257B8C"/>
    <w:rsid w:val="002602C3"/>
    <w:rsid w:val="00260319"/>
    <w:rsid w:val="0026046E"/>
    <w:rsid w:val="002614BD"/>
    <w:rsid w:val="00261FD2"/>
    <w:rsid w:val="00263362"/>
    <w:rsid w:val="0026632C"/>
    <w:rsid w:val="00266826"/>
    <w:rsid w:val="00267F65"/>
    <w:rsid w:val="00271202"/>
    <w:rsid w:val="0027607A"/>
    <w:rsid w:val="002760BD"/>
    <w:rsid w:val="00277F13"/>
    <w:rsid w:val="00285477"/>
    <w:rsid w:val="00294964"/>
    <w:rsid w:val="00295A1B"/>
    <w:rsid w:val="002A2108"/>
    <w:rsid w:val="002A223B"/>
    <w:rsid w:val="002A34B5"/>
    <w:rsid w:val="002A3812"/>
    <w:rsid w:val="002A3A4F"/>
    <w:rsid w:val="002A48F5"/>
    <w:rsid w:val="002B1F95"/>
    <w:rsid w:val="002B5B69"/>
    <w:rsid w:val="002B6F4C"/>
    <w:rsid w:val="002B7B96"/>
    <w:rsid w:val="002C0110"/>
    <w:rsid w:val="002C0E0A"/>
    <w:rsid w:val="002C1AB2"/>
    <w:rsid w:val="002C50C3"/>
    <w:rsid w:val="002C6CDE"/>
    <w:rsid w:val="002D008E"/>
    <w:rsid w:val="002F0AFC"/>
    <w:rsid w:val="002F0CFE"/>
    <w:rsid w:val="002F1D6F"/>
    <w:rsid w:val="002F3CD3"/>
    <w:rsid w:val="002F3CF6"/>
    <w:rsid w:val="002F55F4"/>
    <w:rsid w:val="002F6029"/>
    <w:rsid w:val="002F7520"/>
    <w:rsid w:val="00300DF8"/>
    <w:rsid w:val="00302E7C"/>
    <w:rsid w:val="0030356D"/>
    <w:rsid w:val="00304350"/>
    <w:rsid w:val="00307077"/>
    <w:rsid w:val="00311421"/>
    <w:rsid w:val="0031457B"/>
    <w:rsid w:val="00314D8E"/>
    <w:rsid w:val="00316A77"/>
    <w:rsid w:val="00320DDC"/>
    <w:rsid w:val="00321337"/>
    <w:rsid w:val="00323918"/>
    <w:rsid w:val="003243D5"/>
    <w:rsid w:val="00325A59"/>
    <w:rsid w:val="003264D9"/>
    <w:rsid w:val="003311C2"/>
    <w:rsid w:val="00331641"/>
    <w:rsid w:val="00332951"/>
    <w:rsid w:val="00332D47"/>
    <w:rsid w:val="00334289"/>
    <w:rsid w:val="003344C7"/>
    <w:rsid w:val="0033525A"/>
    <w:rsid w:val="00335F23"/>
    <w:rsid w:val="00337E8C"/>
    <w:rsid w:val="00341E61"/>
    <w:rsid w:val="0034642A"/>
    <w:rsid w:val="003524C4"/>
    <w:rsid w:val="00354ADE"/>
    <w:rsid w:val="003618B1"/>
    <w:rsid w:val="00361C05"/>
    <w:rsid w:val="003647B8"/>
    <w:rsid w:val="00370AEB"/>
    <w:rsid w:val="0037313A"/>
    <w:rsid w:val="00374BF9"/>
    <w:rsid w:val="00380C28"/>
    <w:rsid w:val="003861B8"/>
    <w:rsid w:val="00386B11"/>
    <w:rsid w:val="0039325D"/>
    <w:rsid w:val="003945B0"/>
    <w:rsid w:val="003978F7"/>
    <w:rsid w:val="00397B9A"/>
    <w:rsid w:val="003A1672"/>
    <w:rsid w:val="003B7730"/>
    <w:rsid w:val="003C0165"/>
    <w:rsid w:val="003C0B87"/>
    <w:rsid w:val="003C1195"/>
    <w:rsid w:val="003C37DE"/>
    <w:rsid w:val="003C3CC0"/>
    <w:rsid w:val="003D19D5"/>
    <w:rsid w:val="003D230D"/>
    <w:rsid w:val="003D4FDC"/>
    <w:rsid w:val="003D5586"/>
    <w:rsid w:val="003E0A59"/>
    <w:rsid w:val="003E17D9"/>
    <w:rsid w:val="003E30A1"/>
    <w:rsid w:val="003E4A57"/>
    <w:rsid w:val="003F1A17"/>
    <w:rsid w:val="003F7DA9"/>
    <w:rsid w:val="00401E1E"/>
    <w:rsid w:val="00407375"/>
    <w:rsid w:val="00411F47"/>
    <w:rsid w:val="00413AD3"/>
    <w:rsid w:val="004155D3"/>
    <w:rsid w:val="00422829"/>
    <w:rsid w:val="00424FF3"/>
    <w:rsid w:val="0042706F"/>
    <w:rsid w:val="00430EA0"/>
    <w:rsid w:val="00433A9A"/>
    <w:rsid w:val="00436313"/>
    <w:rsid w:val="004459EC"/>
    <w:rsid w:val="004464F2"/>
    <w:rsid w:val="00452062"/>
    <w:rsid w:val="004521D2"/>
    <w:rsid w:val="00453E75"/>
    <w:rsid w:val="0045491A"/>
    <w:rsid w:val="0045735C"/>
    <w:rsid w:val="004639B1"/>
    <w:rsid w:val="0046400E"/>
    <w:rsid w:val="0046558E"/>
    <w:rsid w:val="004808CF"/>
    <w:rsid w:val="004841C2"/>
    <w:rsid w:val="00484E3A"/>
    <w:rsid w:val="004857EA"/>
    <w:rsid w:val="00485EDA"/>
    <w:rsid w:val="00491BC6"/>
    <w:rsid w:val="004925C3"/>
    <w:rsid w:val="004936ED"/>
    <w:rsid w:val="00495484"/>
    <w:rsid w:val="00497ECB"/>
    <w:rsid w:val="004A1634"/>
    <w:rsid w:val="004B2A79"/>
    <w:rsid w:val="004B51CC"/>
    <w:rsid w:val="004B5280"/>
    <w:rsid w:val="004B5608"/>
    <w:rsid w:val="004B5FEA"/>
    <w:rsid w:val="004C03E1"/>
    <w:rsid w:val="004C6174"/>
    <w:rsid w:val="004C63F1"/>
    <w:rsid w:val="004C70C9"/>
    <w:rsid w:val="004C7246"/>
    <w:rsid w:val="004D219A"/>
    <w:rsid w:val="004D3860"/>
    <w:rsid w:val="004E0A0D"/>
    <w:rsid w:val="004E2C25"/>
    <w:rsid w:val="004E44F2"/>
    <w:rsid w:val="004E7D39"/>
    <w:rsid w:val="004F1E40"/>
    <w:rsid w:val="004F5CF5"/>
    <w:rsid w:val="00501735"/>
    <w:rsid w:val="0050292B"/>
    <w:rsid w:val="00504B58"/>
    <w:rsid w:val="00505AE2"/>
    <w:rsid w:val="00505F2B"/>
    <w:rsid w:val="005063B0"/>
    <w:rsid w:val="00506E9F"/>
    <w:rsid w:val="00513473"/>
    <w:rsid w:val="00516C68"/>
    <w:rsid w:val="00525D8B"/>
    <w:rsid w:val="0052665E"/>
    <w:rsid w:val="00530949"/>
    <w:rsid w:val="00531BC7"/>
    <w:rsid w:val="005334CA"/>
    <w:rsid w:val="00537CCF"/>
    <w:rsid w:val="00540EE4"/>
    <w:rsid w:val="00541BAE"/>
    <w:rsid w:val="005428FC"/>
    <w:rsid w:val="00544206"/>
    <w:rsid w:val="00545B17"/>
    <w:rsid w:val="005475B7"/>
    <w:rsid w:val="0055092A"/>
    <w:rsid w:val="0055139D"/>
    <w:rsid w:val="00551CB3"/>
    <w:rsid w:val="00553294"/>
    <w:rsid w:val="00554C4C"/>
    <w:rsid w:val="00556C49"/>
    <w:rsid w:val="005572F1"/>
    <w:rsid w:val="00560346"/>
    <w:rsid w:val="00560BFA"/>
    <w:rsid w:val="00561487"/>
    <w:rsid w:val="00561AA6"/>
    <w:rsid w:val="00562FF1"/>
    <w:rsid w:val="005631D0"/>
    <w:rsid w:val="00564BC0"/>
    <w:rsid w:val="00565281"/>
    <w:rsid w:val="00565427"/>
    <w:rsid w:val="0056544A"/>
    <w:rsid w:val="00565579"/>
    <w:rsid w:val="005660E7"/>
    <w:rsid w:val="005664A6"/>
    <w:rsid w:val="00566742"/>
    <w:rsid w:val="00566D8F"/>
    <w:rsid w:val="005705EA"/>
    <w:rsid w:val="00572AE9"/>
    <w:rsid w:val="0057506C"/>
    <w:rsid w:val="005871F0"/>
    <w:rsid w:val="00593163"/>
    <w:rsid w:val="00593D09"/>
    <w:rsid w:val="00596719"/>
    <w:rsid w:val="005A46A8"/>
    <w:rsid w:val="005A5384"/>
    <w:rsid w:val="005A54F4"/>
    <w:rsid w:val="005B1250"/>
    <w:rsid w:val="005B22D3"/>
    <w:rsid w:val="005B3089"/>
    <w:rsid w:val="005B3C21"/>
    <w:rsid w:val="005B5E2D"/>
    <w:rsid w:val="005B70F6"/>
    <w:rsid w:val="005C0BA5"/>
    <w:rsid w:val="005C11F1"/>
    <w:rsid w:val="005D26B6"/>
    <w:rsid w:val="005D48E1"/>
    <w:rsid w:val="005D55F6"/>
    <w:rsid w:val="005E0547"/>
    <w:rsid w:val="005E65CC"/>
    <w:rsid w:val="005F1DC4"/>
    <w:rsid w:val="005F32E4"/>
    <w:rsid w:val="005F365E"/>
    <w:rsid w:val="005F5039"/>
    <w:rsid w:val="005F5580"/>
    <w:rsid w:val="00600E2B"/>
    <w:rsid w:val="00601FEE"/>
    <w:rsid w:val="00604EB4"/>
    <w:rsid w:val="00605A44"/>
    <w:rsid w:val="006069A8"/>
    <w:rsid w:val="00607EE5"/>
    <w:rsid w:val="006117BF"/>
    <w:rsid w:val="006117E0"/>
    <w:rsid w:val="00613143"/>
    <w:rsid w:val="00614071"/>
    <w:rsid w:val="006173C5"/>
    <w:rsid w:val="0061786E"/>
    <w:rsid w:val="00617D21"/>
    <w:rsid w:val="00625238"/>
    <w:rsid w:val="0062618E"/>
    <w:rsid w:val="006325D2"/>
    <w:rsid w:val="00633E1C"/>
    <w:rsid w:val="006341E5"/>
    <w:rsid w:val="0064090A"/>
    <w:rsid w:val="00640F42"/>
    <w:rsid w:val="00644127"/>
    <w:rsid w:val="006549E7"/>
    <w:rsid w:val="00656905"/>
    <w:rsid w:val="00664D89"/>
    <w:rsid w:val="00665067"/>
    <w:rsid w:val="0066690E"/>
    <w:rsid w:val="00666B2F"/>
    <w:rsid w:val="00670027"/>
    <w:rsid w:val="00672DEA"/>
    <w:rsid w:val="00675ADE"/>
    <w:rsid w:val="00676177"/>
    <w:rsid w:val="00677251"/>
    <w:rsid w:val="006772A1"/>
    <w:rsid w:val="006802CB"/>
    <w:rsid w:val="00681659"/>
    <w:rsid w:val="0068209D"/>
    <w:rsid w:val="006833A5"/>
    <w:rsid w:val="00683434"/>
    <w:rsid w:val="00691D7D"/>
    <w:rsid w:val="00692528"/>
    <w:rsid w:val="006954E9"/>
    <w:rsid w:val="00695764"/>
    <w:rsid w:val="00696893"/>
    <w:rsid w:val="006A1543"/>
    <w:rsid w:val="006A5814"/>
    <w:rsid w:val="006A61A8"/>
    <w:rsid w:val="006A6AB6"/>
    <w:rsid w:val="006A72B0"/>
    <w:rsid w:val="006B00C4"/>
    <w:rsid w:val="006B0C67"/>
    <w:rsid w:val="006C091D"/>
    <w:rsid w:val="006D27FA"/>
    <w:rsid w:val="006D2D78"/>
    <w:rsid w:val="006D4F6B"/>
    <w:rsid w:val="006E649E"/>
    <w:rsid w:val="006F0CDF"/>
    <w:rsid w:val="006F14F5"/>
    <w:rsid w:val="006F1E5B"/>
    <w:rsid w:val="006F26E6"/>
    <w:rsid w:val="006F71FF"/>
    <w:rsid w:val="00703B16"/>
    <w:rsid w:val="007044B1"/>
    <w:rsid w:val="00704FC6"/>
    <w:rsid w:val="00706BC7"/>
    <w:rsid w:val="0070790C"/>
    <w:rsid w:val="007111FE"/>
    <w:rsid w:val="00711D85"/>
    <w:rsid w:val="0071507E"/>
    <w:rsid w:val="00715B65"/>
    <w:rsid w:val="007170CD"/>
    <w:rsid w:val="0071712D"/>
    <w:rsid w:val="007219E9"/>
    <w:rsid w:val="007222BA"/>
    <w:rsid w:val="00723F92"/>
    <w:rsid w:val="00724668"/>
    <w:rsid w:val="00725599"/>
    <w:rsid w:val="00727BA3"/>
    <w:rsid w:val="00730007"/>
    <w:rsid w:val="00734B37"/>
    <w:rsid w:val="0074044C"/>
    <w:rsid w:val="00740979"/>
    <w:rsid w:val="00740DA5"/>
    <w:rsid w:val="00741F38"/>
    <w:rsid w:val="0074200A"/>
    <w:rsid w:val="007477C3"/>
    <w:rsid w:val="00747CCE"/>
    <w:rsid w:val="00752DBC"/>
    <w:rsid w:val="00753871"/>
    <w:rsid w:val="00754D8F"/>
    <w:rsid w:val="00756579"/>
    <w:rsid w:val="00757186"/>
    <w:rsid w:val="0075718E"/>
    <w:rsid w:val="00757C70"/>
    <w:rsid w:val="00757D84"/>
    <w:rsid w:val="00760AC8"/>
    <w:rsid w:val="00761D2D"/>
    <w:rsid w:val="00763F9C"/>
    <w:rsid w:val="007678E4"/>
    <w:rsid w:val="007702DF"/>
    <w:rsid w:val="007708F0"/>
    <w:rsid w:val="00773116"/>
    <w:rsid w:val="00777E4F"/>
    <w:rsid w:val="0078397D"/>
    <w:rsid w:val="00792792"/>
    <w:rsid w:val="00792D0A"/>
    <w:rsid w:val="0079422D"/>
    <w:rsid w:val="0079541C"/>
    <w:rsid w:val="0079582D"/>
    <w:rsid w:val="007965E9"/>
    <w:rsid w:val="007A090E"/>
    <w:rsid w:val="007A47E9"/>
    <w:rsid w:val="007A48FC"/>
    <w:rsid w:val="007A7643"/>
    <w:rsid w:val="007B0A7A"/>
    <w:rsid w:val="007B0FE7"/>
    <w:rsid w:val="007B3199"/>
    <w:rsid w:val="007B3385"/>
    <w:rsid w:val="007C03AA"/>
    <w:rsid w:val="007C077B"/>
    <w:rsid w:val="007C0D25"/>
    <w:rsid w:val="007C107E"/>
    <w:rsid w:val="007C2E5B"/>
    <w:rsid w:val="007C41C8"/>
    <w:rsid w:val="007C5486"/>
    <w:rsid w:val="007C63A1"/>
    <w:rsid w:val="007C6C57"/>
    <w:rsid w:val="007C761C"/>
    <w:rsid w:val="007D135F"/>
    <w:rsid w:val="007D4763"/>
    <w:rsid w:val="007E1814"/>
    <w:rsid w:val="007E4B1C"/>
    <w:rsid w:val="007E5956"/>
    <w:rsid w:val="007E6DA2"/>
    <w:rsid w:val="007F2789"/>
    <w:rsid w:val="007F5440"/>
    <w:rsid w:val="007F62A5"/>
    <w:rsid w:val="00800801"/>
    <w:rsid w:val="0080501A"/>
    <w:rsid w:val="00806A29"/>
    <w:rsid w:val="008075DB"/>
    <w:rsid w:val="00807FC6"/>
    <w:rsid w:val="00811988"/>
    <w:rsid w:val="00813432"/>
    <w:rsid w:val="008139C2"/>
    <w:rsid w:val="00814177"/>
    <w:rsid w:val="00814504"/>
    <w:rsid w:val="00815015"/>
    <w:rsid w:val="00815DD9"/>
    <w:rsid w:val="00820932"/>
    <w:rsid w:val="00821801"/>
    <w:rsid w:val="00821BF3"/>
    <w:rsid w:val="00824461"/>
    <w:rsid w:val="00824FAE"/>
    <w:rsid w:val="00825467"/>
    <w:rsid w:val="00826E38"/>
    <w:rsid w:val="0082733D"/>
    <w:rsid w:val="00827CD5"/>
    <w:rsid w:val="008304B6"/>
    <w:rsid w:val="00830D4E"/>
    <w:rsid w:val="00831BAA"/>
    <w:rsid w:val="00833655"/>
    <w:rsid w:val="0083411E"/>
    <w:rsid w:val="0083470E"/>
    <w:rsid w:val="00836D67"/>
    <w:rsid w:val="0084068E"/>
    <w:rsid w:val="00840BF1"/>
    <w:rsid w:val="00843F53"/>
    <w:rsid w:val="00852F16"/>
    <w:rsid w:val="008554F3"/>
    <w:rsid w:val="00856573"/>
    <w:rsid w:val="008576F8"/>
    <w:rsid w:val="008577F0"/>
    <w:rsid w:val="00857A03"/>
    <w:rsid w:val="00860270"/>
    <w:rsid w:val="0086083C"/>
    <w:rsid w:val="0086392B"/>
    <w:rsid w:val="008670AA"/>
    <w:rsid w:val="0087219D"/>
    <w:rsid w:val="008730DE"/>
    <w:rsid w:val="00873B2C"/>
    <w:rsid w:val="00873EC4"/>
    <w:rsid w:val="00877936"/>
    <w:rsid w:val="00880CF2"/>
    <w:rsid w:val="00883067"/>
    <w:rsid w:val="0088405C"/>
    <w:rsid w:val="00887101"/>
    <w:rsid w:val="00893381"/>
    <w:rsid w:val="00897303"/>
    <w:rsid w:val="008A0275"/>
    <w:rsid w:val="008A0740"/>
    <w:rsid w:val="008A42F6"/>
    <w:rsid w:val="008A56A4"/>
    <w:rsid w:val="008B1F6A"/>
    <w:rsid w:val="008B1FB2"/>
    <w:rsid w:val="008B4B4A"/>
    <w:rsid w:val="008C0FDE"/>
    <w:rsid w:val="008C2561"/>
    <w:rsid w:val="008C475D"/>
    <w:rsid w:val="008C6443"/>
    <w:rsid w:val="008C7E9A"/>
    <w:rsid w:val="008D0653"/>
    <w:rsid w:val="008D0B0C"/>
    <w:rsid w:val="008D1492"/>
    <w:rsid w:val="008D5BC7"/>
    <w:rsid w:val="008D7772"/>
    <w:rsid w:val="008E0EB7"/>
    <w:rsid w:val="008E15CE"/>
    <w:rsid w:val="008E1695"/>
    <w:rsid w:val="008E206C"/>
    <w:rsid w:val="008E2EBA"/>
    <w:rsid w:val="008E7637"/>
    <w:rsid w:val="008F08C1"/>
    <w:rsid w:val="008F2858"/>
    <w:rsid w:val="008F4632"/>
    <w:rsid w:val="008F61A3"/>
    <w:rsid w:val="00900C6C"/>
    <w:rsid w:val="009018CE"/>
    <w:rsid w:val="00902974"/>
    <w:rsid w:val="00902FAA"/>
    <w:rsid w:val="0090429F"/>
    <w:rsid w:val="009055EB"/>
    <w:rsid w:val="009060BB"/>
    <w:rsid w:val="009100FB"/>
    <w:rsid w:val="009123DC"/>
    <w:rsid w:val="00913775"/>
    <w:rsid w:val="00913FBD"/>
    <w:rsid w:val="00921A35"/>
    <w:rsid w:val="00925494"/>
    <w:rsid w:val="0093090C"/>
    <w:rsid w:val="009314B3"/>
    <w:rsid w:val="00931D5C"/>
    <w:rsid w:val="00931DBB"/>
    <w:rsid w:val="0093543C"/>
    <w:rsid w:val="00936157"/>
    <w:rsid w:val="0093682D"/>
    <w:rsid w:val="00940145"/>
    <w:rsid w:val="00941BB0"/>
    <w:rsid w:val="00941BC8"/>
    <w:rsid w:val="00945CA7"/>
    <w:rsid w:val="0095367A"/>
    <w:rsid w:val="00960E3E"/>
    <w:rsid w:val="009620F6"/>
    <w:rsid w:val="00962C51"/>
    <w:rsid w:val="00966EF6"/>
    <w:rsid w:val="009720C3"/>
    <w:rsid w:val="009734E7"/>
    <w:rsid w:val="0097489D"/>
    <w:rsid w:val="00975456"/>
    <w:rsid w:val="00977088"/>
    <w:rsid w:val="00977336"/>
    <w:rsid w:val="00982DE2"/>
    <w:rsid w:val="009833AC"/>
    <w:rsid w:val="00986F83"/>
    <w:rsid w:val="00987BAB"/>
    <w:rsid w:val="00987D54"/>
    <w:rsid w:val="009942FD"/>
    <w:rsid w:val="009950F6"/>
    <w:rsid w:val="009964AC"/>
    <w:rsid w:val="009A189F"/>
    <w:rsid w:val="009A19B3"/>
    <w:rsid w:val="009A4403"/>
    <w:rsid w:val="009A49D3"/>
    <w:rsid w:val="009B0640"/>
    <w:rsid w:val="009B0AFB"/>
    <w:rsid w:val="009B1423"/>
    <w:rsid w:val="009B3006"/>
    <w:rsid w:val="009B361A"/>
    <w:rsid w:val="009B3C3D"/>
    <w:rsid w:val="009B41F6"/>
    <w:rsid w:val="009B58F6"/>
    <w:rsid w:val="009B7581"/>
    <w:rsid w:val="009C06B4"/>
    <w:rsid w:val="009C2FC4"/>
    <w:rsid w:val="009C3D5A"/>
    <w:rsid w:val="009C48AA"/>
    <w:rsid w:val="009C4F55"/>
    <w:rsid w:val="009C68A6"/>
    <w:rsid w:val="009C6973"/>
    <w:rsid w:val="009C762D"/>
    <w:rsid w:val="009D2A35"/>
    <w:rsid w:val="009D358C"/>
    <w:rsid w:val="009D428C"/>
    <w:rsid w:val="009D5070"/>
    <w:rsid w:val="009D634B"/>
    <w:rsid w:val="009D7C83"/>
    <w:rsid w:val="009E1CB9"/>
    <w:rsid w:val="009E2C7D"/>
    <w:rsid w:val="009E4C0B"/>
    <w:rsid w:val="009F42F7"/>
    <w:rsid w:val="009F552C"/>
    <w:rsid w:val="00A0231E"/>
    <w:rsid w:val="00A02741"/>
    <w:rsid w:val="00A04AE1"/>
    <w:rsid w:val="00A0537B"/>
    <w:rsid w:val="00A06EA4"/>
    <w:rsid w:val="00A07015"/>
    <w:rsid w:val="00A11FEE"/>
    <w:rsid w:val="00A1308F"/>
    <w:rsid w:val="00A172A5"/>
    <w:rsid w:val="00A17530"/>
    <w:rsid w:val="00A20AE8"/>
    <w:rsid w:val="00A230E3"/>
    <w:rsid w:val="00A24493"/>
    <w:rsid w:val="00A30FD5"/>
    <w:rsid w:val="00A36788"/>
    <w:rsid w:val="00A37FC7"/>
    <w:rsid w:val="00A41280"/>
    <w:rsid w:val="00A43BFC"/>
    <w:rsid w:val="00A450E0"/>
    <w:rsid w:val="00A53570"/>
    <w:rsid w:val="00A54A1E"/>
    <w:rsid w:val="00A61DCA"/>
    <w:rsid w:val="00A63324"/>
    <w:rsid w:val="00A63813"/>
    <w:rsid w:val="00A74377"/>
    <w:rsid w:val="00A808ED"/>
    <w:rsid w:val="00A92A0E"/>
    <w:rsid w:val="00AA2315"/>
    <w:rsid w:val="00AA4DEA"/>
    <w:rsid w:val="00AA523B"/>
    <w:rsid w:val="00AA59A3"/>
    <w:rsid w:val="00AB0631"/>
    <w:rsid w:val="00AB0C99"/>
    <w:rsid w:val="00AB0F24"/>
    <w:rsid w:val="00AB2BC7"/>
    <w:rsid w:val="00AB351E"/>
    <w:rsid w:val="00AB3A43"/>
    <w:rsid w:val="00AB774D"/>
    <w:rsid w:val="00AC0324"/>
    <w:rsid w:val="00AC12F2"/>
    <w:rsid w:val="00AC1426"/>
    <w:rsid w:val="00AC2D27"/>
    <w:rsid w:val="00AC3BB8"/>
    <w:rsid w:val="00AC7725"/>
    <w:rsid w:val="00AD02E0"/>
    <w:rsid w:val="00AD31BB"/>
    <w:rsid w:val="00AD6882"/>
    <w:rsid w:val="00AE1E8F"/>
    <w:rsid w:val="00AE2C0C"/>
    <w:rsid w:val="00AE2CF2"/>
    <w:rsid w:val="00AE3304"/>
    <w:rsid w:val="00AE4F34"/>
    <w:rsid w:val="00AE543C"/>
    <w:rsid w:val="00AE6A6B"/>
    <w:rsid w:val="00AE77E6"/>
    <w:rsid w:val="00AF0923"/>
    <w:rsid w:val="00AF0DA5"/>
    <w:rsid w:val="00AF2F09"/>
    <w:rsid w:val="00AF4FCF"/>
    <w:rsid w:val="00AF5C29"/>
    <w:rsid w:val="00AF6C73"/>
    <w:rsid w:val="00B001DE"/>
    <w:rsid w:val="00B002EB"/>
    <w:rsid w:val="00B02077"/>
    <w:rsid w:val="00B03025"/>
    <w:rsid w:val="00B126CD"/>
    <w:rsid w:val="00B12814"/>
    <w:rsid w:val="00B13728"/>
    <w:rsid w:val="00B14ECE"/>
    <w:rsid w:val="00B16272"/>
    <w:rsid w:val="00B16C0E"/>
    <w:rsid w:val="00B17808"/>
    <w:rsid w:val="00B20961"/>
    <w:rsid w:val="00B21F86"/>
    <w:rsid w:val="00B23189"/>
    <w:rsid w:val="00B2379F"/>
    <w:rsid w:val="00B23F84"/>
    <w:rsid w:val="00B246B2"/>
    <w:rsid w:val="00B246D6"/>
    <w:rsid w:val="00B251FC"/>
    <w:rsid w:val="00B25B91"/>
    <w:rsid w:val="00B32375"/>
    <w:rsid w:val="00B3255E"/>
    <w:rsid w:val="00B355BC"/>
    <w:rsid w:val="00B36859"/>
    <w:rsid w:val="00B43117"/>
    <w:rsid w:val="00B44C81"/>
    <w:rsid w:val="00B44C91"/>
    <w:rsid w:val="00B4520E"/>
    <w:rsid w:val="00B45A5F"/>
    <w:rsid w:val="00B47790"/>
    <w:rsid w:val="00B47A43"/>
    <w:rsid w:val="00B50CD7"/>
    <w:rsid w:val="00B53D6B"/>
    <w:rsid w:val="00B56651"/>
    <w:rsid w:val="00B5698A"/>
    <w:rsid w:val="00B56BE4"/>
    <w:rsid w:val="00B60936"/>
    <w:rsid w:val="00B60E90"/>
    <w:rsid w:val="00B65DDC"/>
    <w:rsid w:val="00B70FAE"/>
    <w:rsid w:val="00B72FCA"/>
    <w:rsid w:val="00B7549C"/>
    <w:rsid w:val="00B76512"/>
    <w:rsid w:val="00B77792"/>
    <w:rsid w:val="00B8033F"/>
    <w:rsid w:val="00B80F96"/>
    <w:rsid w:val="00B82C05"/>
    <w:rsid w:val="00B835B8"/>
    <w:rsid w:val="00B86B68"/>
    <w:rsid w:val="00B87829"/>
    <w:rsid w:val="00B9074C"/>
    <w:rsid w:val="00B92FC7"/>
    <w:rsid w:val="00B930B4"/>
    <w:rsid w:val="00B962B6"/>
    <w:rsid w:val="00B966C4"/>
    <w:rsid w:val="00B97CF5"/>
    <w:rsid w:val="00BA01FD"/>
    <w:rsid w:val="00BA1CD1"/>
    <w:rsid w:val="00BA39D1"/>
    <w:rsid w:val="00BA3B64"/>
    <w:rsid w:val="00BA532D"/>
    <w:rsid w:val="00BA6ECF"/>
    <w:rsid w:val="00BB0A05"/>
    <w:rsid w:val="00BB0A98"/>
    <w:rsid w:val="00BB12A7"/>
    <w:rsid w:val="00BB2080"/>
    <w:rsid w:val="00BB4939"/>
    <w:rsid w:val="00BB7BDE"/>
    <w:rsid w:val="00BC0FDA"/>
    <w:rsid w:val="00BC1030"/>
    <w:rsid w:val="00BC4844"/>
    <w:rsid w:val="00BC568A"/>
    <w:rsid w:val="00BC5E68"/>
    <w:rsid w:val="00BD3754"/>
    <w:rsid w:val="00BD7756"/>
    <w:rsid w:val="00BE1EAE"/>
    <w:rsid w:val="00BE59F6"/>
    <w:rsid w:val="00BE5E96"/>
    <w:rsid w:val="00BE7C8A"/>
    <w:rsid w:val="00BF3FCA"/>
    <w:rsid w:val="00BF50F5"/>
    <w:rsid w:val="00BF627E"/>
    <w:rsid w:val="00BF6C02"/>
    <w:rsid w:val="00C014E7"/>
    <w:rsid w:val="00C01D62"/>
    <w:rsid w:val="00C021A3"/>
    <w:rsid w:val="00C0276A"/>
    <w:rsid w:val="00C04AA5"/>
    <w:rsid w:val="00C050A5"/>
    <w:rsid w:val="00C06330"/>
    <w:rsid w:val="00C12641"/>
    <w:rsid w:val="00C13735"/>
    <w:rsid w:val="00C1729F"/>
    <w:rsid w:val="00C2223B"/>
    <w:rsid w:val="00C226CA"/>
    <w:rsid w:val="00C231B0"/>
    <w:rsid w:val="00C346C3"/>
    <w:rsid w:val="00C37F17"/>
    <w:rsid w:val="00C41827"/>
    <w:rsid w:val="00C41834"/>
    <w:rsid w:val="00C41942"/>
    <w:rsid w:val="00C41C57"/>
    <w:rsid w:val="00C44F62"/>
    <w:rsid w:val="00C460A2"/>
    <w:rsid w:val="00C55CE6"/>
    <w:rsid w:val="00C629C8"/>
    <w:rsid w:val="00C6328A"/>
    <w:rsid w:val="00C66DDA"/>
    <w:rsid w:val="00C71144"/>
    <w:rsid w:val="00C75E76"/>
    <w:rsid w:val="00C76B9D"/>
    <w:rsid w:val="00C83A35"/>
    <w:rsid w:val="00C855E6"/>
    <w:rsid w:val="00C85F47"/>
    <w:rsid w:val="00C91D75"/>
    <w:rsid w:val="00C91E91"/>
    <w:rsid w:val="00C9272F"/>
    <w:rsid w:val="00C92E76"/>
    <w:rsid w:val="00C97168"/>
    <w:rsid w:val="00CA057E"/>
    <w:rsid w:val="00CA1185"/>
    <w:rsid w:val="00CA1284"/>
    <w:rsid w:val="00CA55AE"/>
    <w:rsid w:val="00CA5FFA"/>
    <w:rsid w:val="00CA6769"/>
    <w:rsid w:val="00CA7DA7"/>
    <w:rsid w:val="00CB0658"/>
    <w:rsid w:val="00CB1AB4"/>
    <w:rsid w:val="00CB2377"/>
    <w:rsid w:val="00CB34A5"/>
    <w:rsid w:val="00CB641D"/>
    <w:rsid w:val="00CB6468"/>
    <w:rsid w:val="00CC3178"/>
    <w:rsid w:val="00CC5219"/>
    <w:rsid w:val="00CD05DB"/>
    <w:rsid w:val="00CD0C60"/>
    <w:rsid w:val="00CD181F"/>
    <w:rsid w:val="00CD2B12"/>
    <w:rsid w:val="00CD3B51"/>
    <w:rsid w:val="00CD4FF8"/>
    <w:rsid w:val="00CE1176"/>
    <w:rsid w:val="00CE3580"/>
    <w:rsid w:val="00CE4087"/>
    <w:rsid w:val="00CE6D72"/>
    <w:rsid w:val="00CE7884"/>
    <w:rsid w:val="00CF0451"/>
    <w:rsid w:val="00CF70D2"/>
    <w:rsid w:val="00D023B9"/>
    <w:rsid w:val="00D0458D"/>
    <w:rsid w:val="00D05BD0"/>
    <w:rsid w:val="00D06D9D"/>
    <w:rsid w:val="00D10CEB"/>
    <w:rsid w:val="00D1196E"/>
    <w:rsid w:val="00D12A8B"/>
    <w:rsid w:val="00D1485D"/>
    <w:rsid w:val="00D15187"/>
    <w:rsid w:val="00D23060"/>
    <w:rsid w:val="00D238DF"/>
    <w:rsid w:val="00D2691A"/>
    <w:rsid w:val="00D276E5"/>
    <w:rsid w:val="00D33D6B"/>
    <w:rsid w:val="00D33F98"/>
    <w:rsid w:val="00D36045"/>
    <w:rsid w:val="00D3766D"/>
    <w:rsid w:val="00D4039C"/>
    <w:rsid w:val="00D40FB2"/>
    <w:rsid w:val="00D418A9"/>
    <w:rsid w:val="00D452C7"/>
    <w:rsid w:val="00D45A61"/>
    <w:rsid w:val="00D46C61"/>
    <w:rsid w:val="00D52FAA"/>
    <w:rsid w:val="00D53A82"/>
    <w:rsid w:val="00D57670"/>
    <w:rsid w:val="00D60B2F"/>
    <w:rsid w:val="00D64ED1"/>
    <w:rsid w:val="00D67CBC"/>
    <w:rsid w:val="00D70C37"/>
    <w:rsid w:val="00D71B77"/>
    <w:rsid w:val="00D71ECD"/>
    <w:rsid w:val="00D725DC"/>
    <w:rsid w:val="00D7512B"/>
    <w:rsid w:val="00D760DB"/>
    <w:rsid w:val="00D767D3"/>
    <w:rsid w:val="00D81D77"/>
    <w:rsid w:val="00D8447C"/>
    <w:rsid w:val="00D87D14"/>
    <w:rsid w:val="00D92373"/>
    <w:rsid w:val="00D92602"/>
    <w:rsid w:val="00D94517"/>
    <w:rsid w:val="00DA03CF"/>
    <w:rsid w:val="00DA2406"/>
    <w:rsid w:val="00DA2EEF"/>
    <w:rsid w:val="00DB0997"/>
    <w:rsid w:val="00DB1841"/>
    <w:rsid w:val="00DB19D5"/>
    <w:rsid w:val="00DB4BB0"/>
    <w:rsid w:val="00DB4E67"/>
    <w:rsid w:val="00DB5D2B"/>
    <w:rsid w:val="00DB5E99"/>
    <w:rsid w:val="00DB6015"/>
    <w:rsid w:val="00DB6CBD"/>
    <w:rsid w:val="00DC1153"/>
    <w:rsid w:val="00DC1EB8"/>
    <w:rsid w:val="00DC2693"/>
    <w:rsid w:val="00DC54A3"/>
    <w:rsid w:val="00DC742D"/>
    <w:rsid w:val="00DD06DF"/>
    <w:rsid w:val="00DD57D9"/>
    <w:rsid w:val="00DD755C"/>
    <w:rsid w:val="00DE24F9"/>
    <w:rsid w:val="00DE5F72"/>
    <w:rsid w:val="00DE7B5F"/>
    <w:rsid w:val="00DF08DA"/>
    <w:rsid w:val="00DF091D"/>
    <w:rsid w:val="00DF09BE"/>
    <w:rsid w:val="00DF0CD8"/>
    <w:rsid w:val="00DF17A5"/>
    <w:rsid w:val="00DF545B"/>
    <w:rsid w:val="00DF6025"/>
    <w:rsid w:val="00DF70DA"/>
    <w:rsid w:val="00E04A65"/>
    <w:rsid w:val="00E04C55"/>
    <w:rsid w:val="00E05650"/>
    <w:rsid w:val="00E06745"/>
    <w:rsid w:val="00E06FE6"/>
    <w:rsid w:val="00E15020"/>
    <w:rsid w:val="00E15301"/>
    <w:rsid w:val="00E15A9B"/>
    <w:rsid w:val="00E17059"/>
    <w:rsid w:val="00E17720"/>
    <w:rsid w:val="00E238F0"/>
    <w:rsid w:val="00E242CE"/>
    <w:rsid w:val="00E25E36"/>
    <w:rsid w:val="00E304FB"/>
    <w:rsid w:val="00E313D1"/>
    <w:rsid w:val="00E31679"/>
    <w:rsid w:val="00E3167F"/>
    <w:rsid w:val="00E31D03"/>
    <w:rsid w:val="00E3464C"/>
    <w:rsid w:val="00E453A6"/>
    <w:rsid w:val="00E46035"/>
    <w:rsid w:val="00E504FF"/>
    <w:rsid w:val="00E544B6"/>
    <w:rsid w:val="00E54716"/>
    <w:rsid w:val="00E62C7E"/>
    <w:rsid w:val="00E70E1F"/>
    <w:rsid w:val="00E74165"/>
    <w:rsid w:val="00E82BC1"/>
    <w:rsid w:val="00E836E0"/>
    <w:rsid w:val="00E904AE"/>
    <w:rsid w:val="00E92FAB"/>
    <w:rsid w:val="00E951B0"/>
    <w:rsid w:val="00E964A4"/>
    <w:rsid w:val="00EA12C9"/>
    <w:rsid w:val="00EA2342"/>
    <w:rsid w:val="00EA23CA"/>
    <w:rsid w:val="00EA3A35"/>
    <w:rsid w:val="00EB0803"/>
    <w:rsid w:val="00EB2899"/>
    <w:rsid w:val="00EB2F19"/>
    <w:rsid w:val="00EB6A60"/>
    <w:rsid w:val="00EC136B"/>
    <w:rsid w:val="00EC5166"/>
    <w:rsid w:val="00EC7C4A"/>
    <w:rsid w:val="00ED0B01"/>
    <w:rsid w:val="00ED0E55"/>
    <w:rsid w:val="00ED30C0"/>
    <w:rsid w:val="00ED3137"/>
    <w:rsid w:val="00ED54B8"/>
    <w:rsid w:val="00ED67BC"/>
    <w:rsid w:val="00EE0DBC"/>
    <w:rsid w:val="00EE1316"/>
    <w:rsid w:val="00EE2775"/>
    <w:rsid w:val="00EE2809"/>
    <w:rsid w:val="00EE3847"/>
    <w:rsid w:val="00EE5C78"/>
    <w:rsid w:val="00EF604A"/>
    <w:rsid w:val="00EF70A6"/>
    <w:rsid w:val="00F0019F"/>
    <w:rsid w:val="00F05521"/>
    <w:rsid w:val="00F07A5B"/>
    <w:rsid w:val="00F07FD6"/>
    <w:rsid w:val="00F100D9"/>
    <w:rsid w:val="00F16AD8"/>
    <w:rsid w:val="00F170AF"/>
    <w:rsid w:val="00F17E47"/>
    <w:rsid w:val="00F20EEC"/>
    <w:rsid w:val="00F21247"/>
    <w:rsid w:val="00F23819"/>
    <w:rsid w:val="00F2596B"/>
    <w:rsid w:val="00F262A9"/>
    <w:rsid w:val="00F2720E"/>
    <w:rsid w:val="00F30039"/>
    <w:rsid w:val="00F34CFB"/>
    <w:rsid w:val="00F352D5"/>
    <w:rsid w:val="00F3631A"/>
    <w:rsid w:val="00F3692D"/>
    <w:rsid w:val="00F41F25"/>
    <w:rsid w:val="00F4251D"/>
    <w:rsid w:val="00F4331A"/>
    <w:rsid w:val="00F440B5"/>
    <w:rsid w:val="00F44126"/>
    <w:rsid w:val="00F45B51"/>
    <w:rsid w:val="00F47454"/>
    <w:rsid w:val="00F526FE"/>
    <w:rsid w:val="00F56D71"/>
    <w:rsid w:val="00F61AD3"/>
    <w:rsid w:val="00F6302A"/>
    <w:rsid w:val="00F66CCD"/>
    <w:rsid w:val="00F80277"/>
    <w:rsid w:val="00F84911"/>
    <w:rsid w:val="00F852B2"/>
    <w:rsid w:val="00F91673"/>
    <w:rsid w:val="00F94281"/>
    <w:rsid w:val="00F9640D"/>
    <w:rsid w:val="00F96DBA"/>
    <w:rsid w:val="00FA2473"/>
    <w:rsid w:val="00FA3535"/>
    <w:rsid w:val="00FA3AE6"/>
    <w:rsid w:val="00FA4131"/>
    <w:rsid w:val="00FA5A23"/>
    <w:rsid w:val="00FB0208"/>
    <w:rsid w:val="00FB1FE8"/>
    <w:rsid w:val="00FB742A"/>
    <w:rsid w:val="00FB7F98"/>
    <w:rsid w:val="00FC118C"/>
    <w:rsid w:val="00FC37AB"/>
    <w:rsid w:val="00FC3E92"/>
    <w:rsid w:val="00FC6929"/>
    <w:rsid w:val="00FC78DB"/>
    <w:rsid w:val="00FD2300"/>
    <w:rsid w:val="00FD417E"/>
    <w:rsid w:val="00FD5961"/>
    <w:rsid w:val="00FD7D56"/>
    <w:rsid w:val="00FE02B4"/>
    <w:rsid w:val="00FE0FC6"/>
    <w:rsid w:val="00FE1809"/>
    <w:rsid w:val="00FE6D4E"/>
    <w:rsid w:val="00FF1593"/>
    <w:rsid w:val="00FF3989"/>
    <w:rsid w:val="0DF9788D"/>
    <w:rsid w:val="0E853ED1"/>
    <w:rsid w:val="17906431"/>
    <w:rsid w:val="1BD12B24"/>
    <w:rsid w:val="1D9B34F8"/>
    <w:rsid w:val="1EAD2E59"/>
    <w:rsid w:val="221A20E8"/>
    <w:rsid w:val="271C7E31"/>
    <w:rsid w:val="2DE27191"/>
    <w:rsid w:val="36DB2584"/>
    <w:rsid w:val="40114B2D"/>
    <w:rsid w:val="486B14F6"/>
    <w:rsid w:val="4BE34D39"/>
    <w:rsid w:val="4EE00A75"/>
    <w:rsid w:val="69FD645C"/>
    <w:rsid w:val="706A3169"/>
    <w:rsid w:val="739C2A19"/>
    <w:rsid w:val="7F7B9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CA4BA40"/>
  <w15:chartTrackingRefBased/>
  <w15:docId w15:val="{0A0BECE8-D35D-4FD7-B256-C2D7E2953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semiHidden="1" w:uiPriority="39"/>
    <w:lsdException w:name="toc 7" w:uiPriority="39"/>
    <w:lsdException w:name="toc 8" w:uiPriority="39"/>
    <w:lsdException w:name="toc 9" w:uiPriority="39"/>
    <w:lsdException w:name="footnote text" w:semiHidden="1"/>
    <w:lsdException w:name="annotation text" w:semiHidden="1" w:qFormat="1"/>
    <w:lsdException w:name="header" w:qFormat="1"/>
    <w:lsdException w:name="footer" w:qFormat="1"/>
    <w:lsdException w:name="caption" w:qFormat="1"/>
    <w:lsdException w:name="footnote reference" w:semiHidden="1" w:qFormat="1"/>
    <w:lsdException w:name="annotation reference" w:semiHidden="1"/>
    <w:lsdException w:name="page number" w:qFormat="1"/>
    <w:lsdException w:name="endnote reference" w:semiHidden="1" w:qFormat="1"/>
    <w:lsdException w:name="endnote text" w:semiHidden="1" w:qFormat="1"/>
    <w:lsdException w:name="List Bullet" w:qFormat="1"/>
    <w:lsdException w:name="Title" w:qFormat="1"/>
    <w:lsdException w:name="Default Paragraph Font" w:uiPriority="1" w:unhideWhenUsed="1"/>
    <w:lsdException w:name="Body Text Indent" w:qFormat="1"/>
    <w:lsdException w:name="Subtitle" w:qFormat="1"/>
    <w:lsdException w:name="Body Text First Indent" w:qFormat="1"/>
    <w:lsdException w:name="Hyperlink" w:uiPriority="99" w:qFormat="1"/>
    <w:lsdException w:name="Strong" w:uiPriority="22" w:qFormat="1"/>
    <w:lsdException w:name="Emphasis" w:qFormat="1"/>
    <w:lsdException w:name="Document Map" w:semiHidden="1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kern w:val="2"/>
      <w:sz w:val="24"/>
      <w:szCs w:val="24"/>
    </w:rPr>
  </w:style>
  <w:style w:type="paragraph" w:styleId="1">
    <w:name w:val="heading 1"/>
    <w:basedOn w:val="a0"/>
    <w:next w:val="a1"/>
    <w:qFormat/>
    <w:pPr>
      <w:numPr>
        <w:numId w:val="1"/>
      </w:numPr>
      <w:outlineLvl w:val="0"/>
    </w:pPr>
    <w:rPr>
      <w:b w:val="0"/>
    </w:rPr>
  </w:style>
  <w:style w:type="paragraph" w:styleId="2">
    <w:name w:val="heading 2"/>
    <w:basedOn w:val="a"/>
    <w:next w:val="a1"/>
    <w:link w:val="20"/>
    <w:qFormat/>
    <w:pPr>
      <w:keepNext/>
      <w:keepLines/>
      <w:numPr>
        <w:ilvl w:val="1"/>
        <w:numId w:val="1"/>
      </w:numPr>
      <w:spacing w:line="360" w:lineRule="auto"/>
      <w:outlineLvl w:val="1"/>
    </w:pPr>
    <w:rPr>
      <w:rFonts w:eastAsia="黑体"/>
      <w:sz w:val="28"/>
    </w:rPr>
  </w:style>
  <w:style w:type="paragraph" w:styleId="3">
    <w:name w:val="heading 3"/>
    <w:basedOn w:val="a"/>
    <w:next w:val="a1"/>
    <w:link w:val="30"/>
    <w:qFormat/>
    <w:pPr>
      <w:keepNext/>
      <w:keepLines/>
      <w:numPr>
        <w:ilvl w:val="2"/>
        <w:numId w:val="1"/>
      </w:numPr>
      <w:spacing w:line="360" w:lineRule="auto"/>
      <w:ind w:rightChars="100" w:right="100"/>
      <w:outlineLvl w:val="2"/>
    </w:pPr>
    <w:rPr>
      <w:rFonts w:eastAsia="黑体"/>
    </w:rPr>
  </w:style>
  <w:style w:type="paragraph" w:styleId="4">
    <w:name w:val="heading 4"/>
    <w:basedOn w:val="a"/>
    <w:next w:val="a1"/>
    <w:qFormat/>
    <w:pPr>
      <w:numPr>
        <w:ilvl w:val="3"/>
        <w:numId w:val="1"/>
      </w:numPr>
      <w:spacing w:line="360" w:lineRule="auto"/>
      <w:outlineLvl w:val="3"/>
    </w:pPr>
    <w:rPr>
      <w:rFonts w:eastAsia="黑体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a5"/>
    <w:qFormat/>
    <w:pPr>
      <w:keepLines/>
      <w:pageBreakBefore/>
      <w:widowControl w:val="0"/>
      <w:spacing w:line="360" w:lineRule="auto"/>
      <w:jc w:val="center"/>
    </w:pPr>
    <w:rPr>
      <w:rFonts w:eastAsia="黑体"/>
      <w:b/>
      <w:kern w:val="2"/>
      <w:sz w:val="36"/>
    </w:rPr>
  </w:style>
  <w:style w:type="character" w:customStyle="1" w:styleId="a5">
    <w:name w:val="标题 字符"/>
    <w:link w:val="a0"/>
    <w:qFormat/>
    <w:rPr>
      <w:rFonts w:eastAsia="黑体"/>
      <w:b/>
      <w:kern w:val="2"/>
      <w:sz w:val="36"/>
    </w:rPr>
  </w:style>
  <w:style w:type="paragraph" w:styleId="a1">
    <w:name w:val="Body Text First Indent"/>
    <w:basedOn w:val="a"/>
    <w:link w:val="10"/>
    <w:qFormat/>
    <w:pPr>
      <w:ind w:firstLineChars="200" w:firstLine="498"/>
    </w:pPr>
  </w:style>
  <w:style w:type="character" w:customStyle="1" w:styleId="10">
    <w:name w:val="正文文本首行缩进 字符1"/>
    <w:link w:val="a1"/>
    <w:rPr>
      <w:kern w:val="2"/>
      <w:sz w:val="24"/>
      <w:szCs w:val="24"/>
    </w:rPr>
  </w:style>
  <w:style w:type="character" w:customStyle="1" w:styleId="20">
    <w:name w:val="标题 2 字符"/>
    <w:link w:val="2"/>
    <w:rPr>
      <w:rFonts w:eastAsia="黑体"/>
      <w:kern w:val="2"/>
      <w:sz w:val="28"/>
      <w:szCs w:val="24"/>
    </w:rPr>
  </w:style>
  <w:style w:type="character" w:customStyle="1" w:styleId="30">
    <w:name w:val="标题 3 字符"/>
    <w:link w:val="3"/>
    <w:rPr>
      <w:rFonts w:eastAsia="黑体"/>
      <w:kern w:val="2"/>
      <w:sz w:val="24"/>
      <w:szCs w:val="24"/>
    </w:rPr>
  </w:style>
  <w:style w:type="paragraph" w:styleId="a6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7">
    <w:name w:val="List Bullet"/>
    <w:basedOn w:val="a"/>
    <w:qFormat/>
    <w:pPr>
      <w:ind w:left="532" w:hanging="432"/>
    </w:pPr>
  </w:style>
  <w:style w:type="paragraph" w:styleId="a8">
    <w:name w:val="Document Map"/>
    <w:basedOn w:val="a"/>
    <w:semiHidden/>
    <w:qFormat/>
    <w:pPr>
      <w:shd w:val="clear" w:color="auto" w:fill="000080"/>
    </w:pPr>
  </w:style>
  <w:style w:type="paragraph" w:styleId="a9">
    <w:name w:val="annotation text"/>
    <w:basedOn w:val="a"/>
    <w:semiHidden/>
    <w:qFormat/>
  </w:style>
  <w:style w:type="paragraph" w:styleId="aa">
    <w:name w:val="Body Text Indent"/>
    <w:basedOn w:val="a"/>
    <w:link w:val="ab"/>
    <w:qFormat/>
    <w:pPr>
      <w:spacing w:after="120"/>
      <w:ind w:leftChars="200" w:left="420"/>
    </w:pPr>
  </w:style>
  <w:style w:type="character" w:customStyle="1" w:styleId="ab">
    <w:name w:val="正文文本缩进 字符"/>
    <w:link w:val="aa"/>
    <w:rPr>
      <w:kern w:val="2"/>
      <w:sz w:val="24"/>
      <w:szCs w:val="24"/>
    </w:rPr>
  </w:style>
  <w:style w:type="paragraph" w:styleId="TOC3">
    <w:name w:val="toc 3"/>
    <w:basedOn w:val="a"/>
    <w:next w:val="a"/>
    <w:uiPriority w:val="39"/>
    <w:qFormat/>
    <w:pPr>
      <w:tabs>
        <w:tab w:val="right" w:leader="dot" w:pos="9200"/>
      </w:tabs>
      <w:spacing w:line="360" w:lineRule="auto"/>
      <w:ind w:firstLineChars="200" w:firstLine="200"/>
    </w:pPr>
  </w:style>
  <w:style w:type="paragraph" w:styleId="ac">
    <w:name w:val="Plain Text"/>
    <w:basedOn w:val="a"/>
    <w:link w:val="ad"/>
    <w:qFormat/>
    <w:rPr>
      <w:rFonts w:ascii="宋体" w:hAnsi="Courier New"/>
      <w:sz w:val="21"/>
    </w:rPr>
  </w:style>
  <w:style w:type="character" w:customStyle="1" w:styleId="ad">
    <w:name w:val="纯文本 字符"/>
    <w:link w:val="ac"/>
    <w:rPr>
      <w:rFonts w:ascii="宋体" w:hAnsi="Courier New"/>
      <w:kern w:val="2"/>
      <w:sz w:val="21"/>
      <w:szCs w:val="24"/>
    </w:rPr>
  </w:style>
  <w:style w:type="paragraph" w:styleId="ae">
    <w:name w:val="endnote text"/>
    <w:basedOn w:val="a"/>
    <w:semiHidden/>
    <w:qFormat/>
    <w:pPr>
      <w:snapToGrid w:val="0"/>
    </w:pPr>
  </w:style>
  <w:style w:type="paragraph" w:styleId="af">
    <w:name w:val="Balloon Text"/>
    <w:basedOn w:val="a"/>
    <w:semiHidden/>
    <w:qFormat/>
    <w:rPr>
      <w:sz w:val="18"/>
      <w:szCs w:val="18"/>
    </w:rPr>
  </w:style>
  <w:style w:type="paragraph" w:styleId="af0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f1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uiPriority w:val="39"/>
    <w:pPr>
      <w:tabs>
        <w:tab w:val="right" w:leader="dot" w:pos="9200"/>
      </w:tabs>
      <w:spacing w:line="360" w:lineRule="auto"/>
    </w:pPr>
    <w:rPr>
      <w:rFonts w:eastAsia="黑体"/>
    </w:rPr>
  </w:style>
  <w:style w:type="paragraph" w:styleId="af2">
    <w:name w:val="footnote text"/>
    <w:basedOn w:val="a"/>
    <w:semiHidden/>
    <w:pPr>
      <w:snapToGrid w:val="0"/>
    </w:pPr>
  </w:style>
  <w:style w:type="paragraph" w:styleId="TOC6">
    <w:name w:val="toc 6"/>
    <w:basedOn w:val="a"/>
    <w:next w:val="a"/>
    <w:uiPriority w:val="39"/>
    <w:pPr>
      <w:ind w:leftChars="1000" w:left="2100"/>
    </w:pPr>
    <w:rPr>
      <w:sz w:val="21"/>
    </w:rPr>
  </w:style>
  <w:style w:type="paragraph" w:styleId="TOC2">
    <w:name w:val="toc 2"/>
    <w:basedOn w:val="a"/>
    <w:next w:val="a"/>
    <w:uiPriority w:val="39"/>
    <w:pPr>
      <w:tabs>
        <w:tab w:val="right" w:leader="dot" w:pos="9200"/>
      </w:tabs>
      <w:spacing w:line="360" w:lineRule="auto"/>
      <w:ind w:firstLineChars="100" w:firstLine="100"/>
    </w:pPr>
  </w:style>
  <w:style w:type="paragraph" w:styleId="af3">
    <w:name w:val="annotation subject"/>
    <w:basedOn w:val="a9"/>
    <w:next w:val="a9"/>
    <w:semiHidden/>
    <w:rPr>
      <w:b/>
      <w:bCs/>
    </w:rPr>
  </w:style>
  <w:style w:type="table" w:styleId="af4">
    <w:name w:val="Table Grid"/>
    <w:basedOn w:val="a3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3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6" w:space="0" w:color="008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5">
    <w:name w:val="endnote reference"/>
    <w:semiHidden/>
    <w:qFormat/>
    <w:rPr>
      <w:rFonts w:ascii="Times New Roman" w:eastAsia="宋体" w:hAnsi="Times New Roman"/>
      <w:sz w:val="24"/>
      <w:szCs w:val="18"/>
      <w:vertAlign w:val="baseline"/>
    </w:rPr>
  </w:style>
  <w:style w:type="character" w:styleId="af6">
    <w:name w:val="page number"/>
    <w:qFormat/>
  </w:style>
  <w:style w:type="character" w:styleId="af7">
    <w:name w:val="Hyperlink"/>
    <w:uiPriority w:val="99"/>
    <w:qFormat/>
    <w:rPr>
      <w:color w:val="0000FF"/>
      <w:u w:val="single"/>
    </w:rPr>
  </w:style>
  <w:style w:type="character" w:styleId="af8">
    <w:name w:val="annotation reference"/>
    <w:semiHidden/>
    <w:rPr>
      <w:sz w:val="21"/>
      <w:szCs w:val="21"/>
    </w:rPr>
  </w:style>
  <w:style w:type="character" w:styleId="af9">
    <w:name w:val="footnote reference"/>
    <w:semiHidden/>
    <w:qFormat/>
    <w:rPr>
      <w:rFonts w:ascii="Times New Roman" w:eastAsia="宋体" w:hAnsi="Times New Roman"/>
      <w:sz w:val="18"/>
      <w:vertAlign w:val="superscript"/>
    </w:rPr>
  </w:style>
  <w:style w:type="character" w:customStyle="1" w:styleId="simjour">
    <w:name w:val="simjour"/>
  </w:style>
  <w:style w:type="character" w:customStyle="1" w:styleId="afa">
    <w:name w:val="样式 尾注引用"/>
    <w:qFormat/>
    <w:rPr>
      <w:rFonts w:ascii="Times New Roman" w:eastAsia="宋体" w:hAnsi="Times New Roman"/>
      <w:sz w:val="24"/>
      <w:szCs w:val="28"/>
      <w:vertAlign w:val="superscript"/>
    </w:rPr>
  </w:style>
  <w:style w:type="character" w:customStyle="1" w:styleId="CharCharCharCharChar">
    <w:name w:val="图表 Char Char Char Char Char"/>
    <w:link w:val="CharCharCharChar"/>
    <w:qFormat/>
    <w:rPr>
      <w:rFonts w:ascii="黑体" w:eastAsia="黑体"/>
      <w:kern w:val="2"/>
      <w:sz w:val="21"/>
      <w:szCs w:val="21"/>
      <w:lang w:val="en-US" w:eastAsia="zh-CN" w:bidi="ar-SA"/>
    </w:rPr>
  </w:style>
  <w:style w:type="paragraph" w:customStyle="1" w:styleId="CharCharCharChar">
    <w:name w:val="图表 Char Char Char Char"/>
    <w:basedOn w:val="a"/>
    <w:link w:val="CharCharCharCharChar"/>
    <w:qFormat/>
    <w:pPr>
      <w:adjustRightInd w:val="0"/>
      <w:snapToGrid w:val="0"/>
      <w:spacing w:beforeLines="50" w:line="0" w:lineRule="atLeast"/>
      <w:jc w:val="center"/>
    </w:pPr>
    <w:rPr>
      <w:rFonts w:ascii="黑体" w:eastAsia="黑体"/>
      <w:sz w:val="21"/>
      <w:szCs w:val="21"/>
    </w:rPr>
  </w:style>
  <w:style w:type="character" w:customStyle="1" w:styleId="Char">
    <w:name w:val="章标题(不加入目录内) Char"/>
    <w:link w:val="afb"/>
  </w:style>
  <w:style w:type="paragraph" w:customStyle="1" w:styleId="afb">
    <w:name w:val="章标题(不加入目录内)"/>
    <w:basedOn w:val="a0"/>
    <w:link w:val="Char"/>
    <w:qFormat/>
  </w:style>
  <w:style w:type="paragraph" w:customStyle="1" w:styleId="figuer">
    <w:name w:val="figuer"/>
    <w:basedOn w:val="a"/>
    <w:qFormat/>
    <w:pPr>
      <w:adjustRightInd w:val="0"/>
      <w:spacing w:before="60" w:after="60"/>
      <w:jc w:val="center"/>
    </w:pPr>
    <w:rPr>
      <w:color w:val="000000"/>
      <w:spacing w:val="4"/>
      <w:kern w:val="0"/>
      <w:sz w:val="21"/>
    </w:rPr>
  </w:style>
  <w:style w:type="paragraph" w:customStyle="1" w:styleId="afc">
    <w:name w:val="表题"/>
    <w:basedOn w:val="a7"/>
    <w:qFormat/>
    <w:pPr>
      <w:overflowPunct w:val="0"/>
      <w:autoSpaceDE w:val="0"/>
      <w:autoSpaceDN w:val="0"/>
      <w:adjustRightInd w:val="0"/>
      <w:spacing w:before="120" w:after="60" w:line="380" w:lineRule="exact"/>
      <w:ind w:left="227" w:right="227" w:firstLine="0"/>
      <w:textAlignment w:val="baseline"/>
    </w:pPr>
    <w:rPr>
      <w:color w:val="000000"/>
      <w:spacing w:val="6"/>
      <w:kern w:val="0"/>
      <w:sz w:val="22"/>
    </w:rPr>
  </w:style>
  <w:style w:type="paragraph" w:customStyle="1" w:styleId="0015">
    <w:name w:val="样式 标题章标题(无序号) + 黑体 小三 非加粗 段前: 0 磅 段后: 0 磅 行距: 1.5 倍行距"/>
    <w:pPr>
      <w:spacing w:line="360" w:lineRule="auto"/>
    </w:pPr>
    <w:rPr>
      <w:rFonts w:ascii="黑体" w:eastAsia="黑体" w:cs="宋体"/>
      <w:kern w:val="2"/>
      <w:sz w:val="30"/>
    </w:rPr>
  </w:style>
  <w:style w:type="paragraph" w:customStyle="1" w:styleId="afd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afe">
    <w:name w:val="中文表题"/>
    <w:basedOn w:val="afc"/>
    <w:qFormat/>
    <w:pPr>
      <w:spacing w:after="0"/>
    </w:pPr>
  </w:style>
  <w:style w:type="paragraph" w:customStyle="1" w:styleId="CharCharChar">
    <w:name w:val="图表 Char Char Char"/>
    <w:basedOn w:val="a"/>
    <w:qFormat/>
    <w:pPr>
      <w:adjustRightInd w:val="0"/>
      <w:snapToGrid w:val="0"/>
      <w:spacing w:beforeLines="50" w:line="0" w:lineRule="atLeast"/>
      <w:jc w:val="center"/>
    </w:pPr>
    <w:rPr>
      <w:rFonts w:ascii="宋体" w:hAnsi="宋体" w:cs="Arial"/>
      <w:sz w:val="21"/>
      <w:szCs w:val="21"/>
    </w:rPr>
  </w:style>
  <w:style w:type="paragraph" w:customStyle="1" w:styleId="aff">
    <w:name w:val="图表内容"/>
    <w:basedOn w:val="a"/>
    <w:qFormat/>
    <w:pPr>
      <w:ind w:leftChars="58" w:left="139" w:firstLine="2"/>
      <w:jc w:val="center"/>
    </w:pPr>
    <w:rPr>
      <w:rFonts w:ascii="宋体" w:hAnsi="宋体"/>
      <w:b/>
      <w:bCs/>
      <w:sz w:val="21"/>
    </w:rPr>
  </w:style>
  <w:style w:type="paragraph" w:customStyle="1" w:styleId="aff0">
    <w:name w:val="源代码"/>
    <w:basedOn w:val="a"/>
    <w:qFormat/>
    <w:pPr>
      <w:kinsoku w:val="0"/>
      <w:overflowPunct w:val="0"/>
      <w:autoSpaceDE w:val="0"/>
      <w:autoSpaceDN w:val="0"/>
      <w:adjustRightInd w:val="0"/>
      <w:snapToGrid w:val="0"/>
    </w:pPr>
    <w:rPr>
      <w:rFonts w:ascii="Courier New" w:hAnsi="Courier New"/>
      <w:snapToGrid w:val="0"/>
      <w:kern w:val="0"/>
    </w:rPr>
  </w:style>
  <w:style w:type="paragraph" w:customStyle="1" w:styleId="aff1">
    <w:name w:val="表脚注"/>
    <w:basedOn w:val="a"/>
    <w:qFormat/>
    <w:pPr>
      <w:spacing w:before="40" w:line="320" w:lineRule="exact"/>
      <w:ind w:leftChars="50" w:left="300" w:rightChars="50" w:right="130" w:hanging="170"/>
    </w:pPr>
    <w:rPr>
      <w:rFonts w:eastAsia="黑体"/>
      <w:i/>
      <w:iCs/>
      <w:sz w:val="20"/>
    </w:rPr>
  </w:style>
  <w:style w:type="paragraph" w:customStyle="1" w:styleId="aff2">
    <w:name w:val="正文格式"/>
    <w:basedOn w:val="a"/>
    <w:link w:val="Char1"/>
    <w:pPr>
      <w:adjustRightInd w:val="0"/>
      <w:snapToGrid w:val="0"/>
      <w:spacing w:line="360" w:lineRule="auto"/>
      <w:ind w:firstLine="482"/>
      <w:textAlignment w:val="baseline"/>
    </w:pPr>
    <w:rPr>
      <w:rFonts w:ascii="Calibri" w:hAnsi="Calibri"/>
      <w:kern w:val="24"/>
    </w:rPr>
  </w:style>
  <w:style w:type="character" w:customStyle="1" w:styleId="Char1">
    <w:name w:val="正文格式 Char1"/>
    <w:link w:val="aff2"/>
    <w:rPr>
      <w:rFonts w:ascii="Calibri" w:hAnsi="Calibri"/>
      <w:kern w:val="24"/>
      <w:sz w:val="24"/>
      <w:szCs w:val="24"/>
    </w:rPr>
  </w:style>
  <w:style w:type="paragraph" w:customStyle="1" w:styleId="aff3">
    <w:name w:val="毕业设计（论文）正文"/>
    <w:basedOn w:val="a"/>
    <w:pPr>
      <w:adjustRightInd w:val="0"/>
      <w:snapToGrid w:val="0"/>
      <w:spacing w:line="300" w:lineRule="auto"/>
      <w:ind w:firstLineChars="200" w:firstLine="480"/>
    </w:pPr>
    <w:rPr>
      <w:rFonts w:hAnsi="宋体"/>
      <w:color w:val="000000"/>
      <w:kern w:val="0"/>
      <w:szCs w:val="20"/>
    </w:rPr>
  </w:style>
  <w:style w:type="paragraph" w:customStyle="1" w:styleId="12">
    <w:name w:val="1"/>
    <w:basedOn w:val="a"/>
    <w:next w:val="a1"/>
    <w:qFormat/>
    <w:pPr>
      <w:spacing w:line="360" w:lineRule="auto"/>
      <w:ind w:firstLineChars="200" w:firstLine="480"/>
    </w:pPr>
  </w:style>
  <w:style w:type="character" w:customStyle="1" w:styleId="aff4">
    <w:name w:val="正文文本首行缩进 字符"/>
    <w:rPr>
      <w:kern w:val="2"/>
      <w:sz w:val="24"/>
      <w:szCs w:val="24"/>
    </w:rPr>
  </w:style>
  <w:style w:type="paragraph" w:customStyle="1" w:styleId="aff5">
    <w:name w:val="表题图题样式"/>
    <w:basedOn w:val="a"/>
    <w:next w:val="a"/>
    <w:qFormat/>
    <w:pPr>
      <w:jc w:val="center"/>
    </w:pPr>
    <w:rPr>
      <w:sz w:val="21"/>
    </w:rPr>
  </w:style>
  <w:style w:type="character" w:customStyle="1" w:styleId="aff6">
    <w:name w:val="无间隔 字符"/>
    <w:link w:val="aff7"/>
    <w:uiPriority w:val="99"/>
    <w:rPr>
      <w:szCs w:val="24"/>
    </w:rPr>
  </w:style>
  <w:style w:type="paragraph" w:styleId="aff7">
    <w:name w:val="No Spacing"/>
    <w:link w:val="aff6"/>
    <w:uiPriority w:val="99"/>
    <w:qFormat/>
    <w:pPr>
      <w:widowControl w:val="0"/>
      <w:jc w:val="both"/>
    </w:pPr>
    <w:rPr>
      <w:szCs w:val="24"/>
    </w:rPr>
  </w:style>
  <w:style w:type="character" w:styleId="aff8">
    <w:name w:val="Strong"/>
    <w:uiPriority w:val="22"/>
    <w:qFormat/>
    <w:rsid w:val="00821BF3"/>
    <w:rPr>
      <w:b/>
      <w:bCs/>
    </w:rPr>
  </w:style>
  <w:style w:type="character" w:styleId="aff9">
    <w:name w:val="Unresolved Mention"/>
    <w:basedOn w:val="a2"/>
    <w:uiPriority w:val="99"/>
    <w:semiHidden/>
    <w:unhideWhenUsed/>
    <w:rsid w:val="00931DB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rsid w:val="00AD31BB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2"/>
    <w:link w:val="HTML"/>
    <w:rsid w:val="00AD31BB"/>
    <w:rPr>
      <w:rFonts w:ascii="Courier New" w:hAnsi="Courier New" w:cs="Courier New"/>
      <w:kern w:val="2"/>
    </w:rPr>
  </w:style>
  <w:style w:type="paragraph" w:styleId="TOC">
    <w:name w:val="TOC Heading"/>
    <w:basedOn w:val="1"/>
    <w:next w:val="a"/>
    <w:uiPriority w:val="39"/>
    <w:unhideWhenUsed/>
    <w:qFormat/>
    <w:rsid w:val="00D33F98"/>
    <w:pPr>
      <w:keepNext/>
      <w:pageBreakBefore w:val="0"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</w:rPr>
  </w:style>
  <w:style w:type="paragraph" w:styleId="TOC4">
    <w:name w:val="toc 4"/>
    <w:basedOn w:val="a"/>
    <w:next w:val="a"/>
    <w:autoRedefine/>
    <w:uiPriority w:val="39"/>
    <w:unhideWhenUsed/>
    <w:rsid w:val="00D33F98"/>
    <w:pPr>
      <w:widowControl w:val="0"/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D33F98"/>
    <w:pPr>
      <w:widowControl w:val="0"/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D33F98"/>
    <w:pPr>
      <w:widowControl w:val="0"/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D33F98"/>
    <w:pPr>
      <w:widowControl w:val="0"/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D33F98"/>
    <w:pPr>
      <w:widowControl w:val="0"/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5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5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4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0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1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6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2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2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2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1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8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1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3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9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5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2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7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6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1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ork\__&#30740;&#31350;&#29983;&#24037;&#20316;\&#30005;&#23376;&#27169;&#26495;\&#35770;&#25991;&#27169;&#29256;\&#30740;&#31350;&#29983;&#23398;&#20301;&#35770;&#25991;&#27169;&#26495;0.382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7357A-8A73-41D5-A810-47F7C8F09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研究生学位论文模板0.382.dot</Template>
  <TotalTime>3</TotalTime>
  <Pages>33</Pages>
  <Words>2780</Words>
  <Characters>15847</Characters>
  <Application>Microsoft Office Word</Application>
  <DocSecurity>0</DocSecurity>
  <Lines>132</Lines>
  <Paragraphs>37</Paragraphs>
  <ScaleCrop>false</ScaleCrop>
  <Company>auto</Company>
  <LinksUpToDate>false</LinksUpToDate>
  <CharactersWithSpaces>18590</CharactersWithSpaces>
  <SharedDoc>false</SharedDoc>
  <HLinks>
    <vt:vector size="120" baseType="variant">
      <vt:variant>
        <vt:i4>1310773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_Toc167526162</vt:lpwstr>
      </vt:variant>
      <vt:variant>
        <vt:i4>1310773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_Toc167526161</vt:lpwstr>
      </vt:variant>
      <vt:variant>
        <vt:i4>1310773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_Toc167526160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_Toc167526159</vt:lpwstr>
      </vt:variant>
      <vt:variant>
        <vt:i4>1507381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_Toc167526158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_Toc167526157</vt:lpwstr>
      </vt:variant>
      <vt:variant>
        <vt:i4>1507381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_Toc167526156</vt:lpwstr>
      </vt:variant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_Toc167526155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_Toc167526154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_Toc167526153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_Toc167526152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_Toc167526151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_Toc167526150</vt:lpwstr>
      </vt:variant>
      <vt:variant>
        <vt:i4>1441845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_Toc167526149</vt:lpwstr>
      </vt:variant>
      <vt:variant>
        <vt:i4>1441845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_Toc167526148</vt:lpwstr>
      </vt:variant>
      <vt:variant>
        <vt:i4>1441845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_Toc167526147</vt:lpwstr>
      </vt:variant>
      <vt:variant>
        <vt:i4>1441845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_Toc167526146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_Toc167526145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_Toc167526144</vt:lpwstr>
      </vt:variant>
      <vt:variant>
        <vt:i4>1441845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_Toc167526143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黑龙江东方学院学士毕业论文模板</dc:title>
  <dc:subject>计算机学部</dc:subject>
  <dc:creator>计算机</dc:creator>
  <cp:keywords/>
  <dc:description/>
  <cp:lastModifiedBy>正包退 不</cp:lastModifiedBy>
  <cp:revision>3</cp:revision>
  <cp:lastPrinted>2021-10-28T16:22:00Z</cp:lastPrinted>
  <dcterms:created xsi:type="dcterms:W3CDTF">2024-06-14T15:38:00Z</dcterms:created>
  <dcterms:modified xsi:type="dcterms:W3CDTF">2024-06-15T00:20:00Z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_DocHome">
    <vt:r8>395432058</vt:r8>
  </property>
  <property fmtid="{D5CDD505-2E9C-101B-9397-08002B2CF9AE}" pid="4" name="ICV">
    <vt:lpwstr>5F3972DAA62C43D29B8D8218271E64D2_13</vt:lpwstr>
  </property>
</Properties>
</file>